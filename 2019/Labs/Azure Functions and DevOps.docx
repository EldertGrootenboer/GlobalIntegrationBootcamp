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2F88" w:rsidRDefault="008E2F88" w:rsidP="008E2F88">
      <w:pPr>
        <w:jc w:val="right"/>
      </w:pPr>
      <w:r>
        <w:rPr>
          <w:noProof/>
        </w:rPr>
        <w:drawing>
          <wp:inline distT="0" distB="0" distL="0" distR="0" wp14:anchorId="518E1122" wp14:editId="2F2E44DB">
            <wp:extent cx="1800000" cy="860400"/>
            <wp:effectExtent l="0" t="0" r="0" b="0"/>
            <wp:docPr id="6" name="Picture 6" descr="A close up of a sig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BC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88" w:rsidRDefault="00ED6E72">
      <w:r>
        <w:pict w14:anchorId="508B4C22">
          <v:rect id="_x0000_i1025" style="width:468pt;height:6pt" o:hralign="center" o:hrstd="t" o:hrnoshade="t" o:hr="t" fillcolor="#09c" stroked="f"/>
        </w:pict>
      </w:r>
    </w:p>
    <w:p w:rsidR="00F07233" w:rsidRPr="00F07233" w:rsidRDefault="00ED6E72" w:rsidP="00F07233">
      <w:pPr>
        <w:ind w:right="4"/>
        <w:rPr>
          <w:b/>
          <w:sz w:val="52"/>
          <w:szCs w:val="48"/>
        </w:rPr>
      </w:pPr>
      <w:r w:rsidRPr="00ED6E72">
        <w:rPr>
          <w:b/>
          <w:sz w:val="52"/>
          <w:szCs w:val="48"/>
        </w:rPr>
        <w:t>Azure Functions and DevOps</w:t>
      </w:r>
    </w:p>
    <w:p w:rsidR="00F07233" w:rsidRDefault="00ED6E72" w:rsidP="00F07233">
      <w:pPr>
        <w:ind w:right="2839"/>
        <w:rPr>
          <w:i/>
          <w:sz w:val="40"/>
          <w:szCs w:val="40"/>
        </w:rPr>
      </w:pPr>
      <w:proofErr w:type="spellStart"/>
      <w:r>
        <w:rPr>
          <w:i/>
          <w:sz w:val="40"/>
          <w:szCs w:val="40"/>
        </w:rPr>
        <w:t>Steef-jan</w:t>
      </w:r>
      <w:proofErr w:type="spellEnd"/>
      <w:r>
        <w:rPr>
          <w:i/>
          <w:sz w:val="40"/>
          <w:szCs w:val="40"/>
        </w:rPr>
        <w:t xml:space="preserve"> Wiggers</w:t>
      </w:r>
      <w:r>
        <w:rPr>
          <w:i/>
          <w:sz w:val="40"/>
          <w:szCs w:val="40"/>
        </w:rPr>
        <w:br/>
        <w:t>@</w:t>
      </w:r>
      <w:proofErr w:type="spellStart"/>
      <w:r>
        <w:rPr>
          <w:i/>
          <w:sz w:val="40"/>
          <w:szCs w:val="40"/>
        </w:rPr>
        <w:t>steefJan</w:t>
      </w:r>
      <w:proofErr w:type="spellEnd"/>
    </w:p>
    <w:p w:rsidR="00D731E7" w:rsidRDefault="00D731E7">
      <w:r>
        <w:br w:type="page"/>
      </w:r>
    </w:p>
    <w:sdt>
      <w:sdtPr>
        <w:rPr>
          <w:rFonts w:eastAsiaTheme="minorHAnsi" w:cstheme="minorBidi"/>
          <w:b w:val="0"/>
          <w:color w:val="auto"/>
          <w:sz w:val="22"/>
          <w:szCs w:val="22"/>
        </w:rPr>
        <w:id w:val="11577320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D731E7" w:rsidRDefault="00D731E7">
          <w:pPr>
            <w:pStyle w:val="TOCHeading"/>
          </w:pPr>
          <w:r>
            <w:t>Contents</w:t>
          </w:r>
        </w:p>
        <w:bookmarkStart w:id="0" w:name="_GoBack"/>
        <w:bookmarkEnd w:id="0"/>
        <w:p w:rsidR="00883836" w:rsidRDefault="00D731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8971" w:history="1">
            <w:r w:rsidR="00883836" w:rsidRPr="007A369A">
              <w:rPr>
                <w:rStyle w:val="Hyperlink"/>
                <w:noProof/>
              </w:rPr>
              <w:t>Objective</w:t>
            </w:r>
            <w:r w:rsidR="00883836">
              <w:rPr>
                <w:noProof/>
                <w:webHidden/>
              </w:rPr>
              <w:tab/>
            </w:r>
            <w:r w:rsidR="00883836">
              <w:rPr>
                <w:noProof/>
                <w:webHidden/>
              </w:rPr>
              <w:fldChar w:fldCharType="begin"/>
            </w:r>
            <w:r w:rsidR="00883836">
              <w:rPr>
                <w:noProof/>
                <w:webHidden/>
              </w:rPr>
              <w:instrText xml:space="preserve"> PAGEREF _Toc4618971 \h </w:instrText>
            </w:r>
            <w:r w:rsidR="00883836">
              <w:rPr>
                <w:noProof/>
                <w:webHidden/>
              </w:rPr>
            </w:r>
            <w:r w:rsidR="00883836">
              <w:rPr>
                <w:noProof/>
                <w:webHidden/>
              </w:rPr>
              <w:fldChar w:fldCharType="separate"/>
            </w:r>
            <w:r w:rsidR="00883836">
              <w:rPr>
                <w:noProof/>
                <w:webHidden/>
              </w:rPr>
              <w:t>3</w:t>
            </w:r>
            <w:r w:rsidR="00883836">
              <w:rPr>
                <w:noProof/>
                <w:webHidden/>
              </w:rPr>
              <w:fldChar w:fldCharType="end"/>
            </w:r>
          </w:hyperlink>
        </w:p>
        <w:p w:rsidR="00883836" w:rsidRDefault="008838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4618972" w:history="1">
            <w:r w:rsidRPr="007A369A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36" w:rsidRDefault="008838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4618973" w:history="1">
            <w:r w:rsidRPr="007A369A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36" w:rsidRDefault="008838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4618974" w:history="1">
            <w:r w:rsidRPr="007A369A">
              <w:rPr>
                <w:rStyle w:val="Hyperlink"/>
                <w:noProof/>
              </w:rPr>
              <w:t>Step 1 - Create an Azure DevOps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36" w:rsidRDefault="008838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4618975" w:history="1">
            <w:r w:rsidRPr="007A369A">
              <w:rPr>
                <w:rStyle w:val="Hyperlink"/>
                <w:noProof/>
              </w:rPr>
              <w:t>Step 2 - Create an Azure Function and test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36" w:rsidRDefault="008838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4618976" w:history="1">
            <w:r w:rsidRPr="007A369A">
              <w:rPr>
                <w:rStyle w:val="Hyperlink"/>
                <w:noProof/>
              </w:rPr>
              <w:t>Step 3 - Add Unit tests and run the test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36" w:rsidRDefault="008838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4618977" w:history="1">
            <w:r w:rsidRPr="007A369A">
              <w:rPr>
                <w:rStyle w:val="Hyperlink"/>
                <w:noProof/>
              </w:rPr>
              <w:t>Step 4 – Push the project to Azure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36" w:rsidRDefault="008838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4618978" w:history="1">
            <w:r w:rsidRPr="007A369A">
              <w:rPr>
                <w:rStyle w:val="Hyperlink"/>
                <w:noProof/>
              </w:rPr>
              <w:t>Step 5 - Create and execute a build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836" w:rsidRDefault="008838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4618979" w:history="1">
            <w:r w:rsidRPr="007A369A">
              <w:rPr>
                <w:rStyle w:val="Hyperlink"/>
                <w:noProof/>
              </w:rPr>
              <w:t>Step 6 - Create and execute a release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E7" w:rsidRDefault="00D731E7">
          <w:r>
            <w:rPr>
              <w:b/>
              <w:bCs/>
              <w:noProof/>
            </w:rPr>
            <w:fldChar w:fldCharType="end"/>
          </w:r>
        </w:p>
      </w:sdtContent>
    </w:sdt>
    <w:p w:rsidR="008E2F88" w:rsidRPr="00F07233" w:rsidRDefault="00F07233" w:rsidP="00F07233">
      <w:pPr>
        <w:rPr>
          <w:rFonts w:asciiTheme="majorHAnsi" w:eastAsiaTheme="majorEastAsia" w:hAnsiTheme="majorHAnsi" w:cstheme="majorBidi"/>
          <w:spacing w:val="-10"/>
          <w:kern w:val="28"/>
        </w:rPr>
      </w:pPr>
      <w:r w:rsidRPr="00F07233">
        <w:t xml:space="preserve"> </w:t>
      </w:r>
      <w:r w:rsidR="008E2F88" w:rsidRPr="00F07233">
        <w:br w:type="page"/>
      </w:r>
    </w:p>
    <w:p w:rsidR="00ED6E72" w:rsidRDefault="00ED6E72" w:rsidP="00ED6E72">
      <w:pPr>
        <w:pStyle w:val="Heading1"/>
        <w:ind w:left="-5"/>
      </w:pPr>
      <w:bookmarkStart w:id="1" w:name="_Toc4618971"/>
      <w:r>
        <w:lastRenderedPageBreak/>
        <w:t>Objective</w:t>
      </w:r>
      <w:bookmarkEnd w:id="1"/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197"/>
        <w:ind w:left="-5"/>
      </w:pPr>
      <w:r>
        <w:t xml:space="preserve">In this lab, you will familiarize yourself with Azure DevOps Build and Release Templates. building an Azure Function locally, pushing the code to a </w:t>
      </w:r>
      <w:proofErr w:type="spellStart"/>
      <w:r>
        <w:t>respository</w:t>
      </w:r>
      <w:proofErr w:type="spellEnd"/>
      <w:r>
        <w:t xml:space="preserve">, creating and executing a build template, and doing a release. </w:t>
      </w:r>
    </w:p>
    <w:p w:rsidR="00ED6E72" w:rsidRDefault="00ED6E72" w:rsidP="00ED6E72">
      <w:pPr>
        <w:pStyle w:val="Heading2"/>
      </w:pPr>
      <w:bookmarkStart w:id="2" w:name="_Toc4618972"/>
      <w:r>
        <w:t>Prerequisites</w:t>
      </w:r>
      <w:bookmarkEnd w:id="2"/>
      <w:r>
        <w:t xml:space="preserve"> </w:t>
      </w:r>
    </w:p>
    <w:p w:rsidR="00ED6E72" w:rsidRPr="00ED6E72" w:rsidRDefault="00ED6E72" w:rsidP="00ED6E72">
      <w:pPr>
        <w:pStyle w:val="ListParagraph"/>
        <w:numPr>
          <w:ilvl w:val="0"/>
          <w:numId w:val="37"/>
        </w:numPr>
      </w:pPr>
      <w:r w:rsidRPr="00ED6E72">
        <w:t xml:space="preserve">Azure Subscription  </w:t>
      </w:r>
    </w:p>
    <w:p w:rsidR="00ED6E72" w:rsidRPr="00ED6E72" w:rsidRDefault="00ED6E72" w:rsidP="00ED6E72">
      <w:pPr>
        <w:pStyle w:val="ListParagraph"/>
        <w:numPr>
          <w:ilvl w:val="0"/>
          <w:numId w:val="37"/>
        </w:numPr>
      </w:pPr>
      <w:r w:rsidRPr="00ED6E72">
        <w:t xml:space="preserve">Azure DevOps </w:t>
      </w:r>
    </w:p>
    <w:p w:rsidR="00ED6E72" w:rsidRDefault="00ED6E72" w:rsidP="00ED6E72">
      <w:pPr>
        <w:pStyle w:val="Heading2"/>
      </w:pPr>
      <w:bookmarkStart w:id="3" w:name="_Toc4618973"/>
      <w:r>
        <w:t>Summary</w:t>
      </w:r>
      <w:bookmarkEnd w:id="3"/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214"/>
        <w:ind w:left="-5"/>
      </w:pPr>
      <w:r>
        <w:t xml:space="preserve">To build the solution in this lab, you </w:t>
      </w:r>
      <w:proofErr w:type="gramStart"/>
      <w:r>
        <w:t>have to</w:t>
      </w:r>
      <w:proofErr w:type="gramEnd"/>
      <w:r>
        <w:t xml:space="preserve"> follow the steps described in this section. From a high-level view the steps are: </w:t>
      </w:r>
    </w:p>
    <w:p w:rsidR="00ED6E72" w:rsidRPr="00ED6E72" w:rsidRDefault="00ED6E72" w:rsidP="00ED6E72">
      <w:pPr>
        <w:pStyle w:val="ListParagraph"/>
        <w:numPr>
          <w:ilvl w:val="0"/>
          <w:numId w:val="38"/>
        </w:numPr>
      </w:pPr>
      <w:r w:rsidRPr="00ED6E72">
        <w:t xml:space="preserve">Create a project in Azure DevOps </w:t>
      </w:r>
    </w:p>
    <w:p w:rsidR="00ED6E72" w:rsidRPr="00ED6E72" w:rsidRDefault="00ED6E72" w:rsidP="00ED6E72">
      <w:pPr>
        <w:pStyle w:val="ListParagraph"/>
        <w:numPr>
          <w:ilvl w:val="0"/>
          <w:numId w:val="38"/>
        </w:numPr>
      </w:pPr>
      <w:r w:rsidRPr="00ED6E72">
        <w:t xml:space="preserve">Create an Azure Function and test the Function Locally </w:t>
      </w:r>
    </w:p>
    <w:p w:rsidR="00ED6E72" w:rsidRPr="00ED6E72" w:rsidRDefault="00ED6E72" w:rsidP="00ED6E72">
      <w:pPr>
        <w:pStyle w:val="ListParagraph"/>
        <w:numPr>
          <w:ilvl w:val="0"/>
          <w:numId w:val="38"/>
        </w:numPr>
      </w:pPr>
      <w:r w:rsidRPr="00ED6E72">
        <w:t xml:space="preserve">Add </w:t>
      </w:r>
      <w:proofErr w:type="spellStart"/>
      <w:r w:rsidRPr="00ED6E72">
        <w:t>Unittests</w:t>
      </w:r>
      <w:proofErr w:type="spellEnd"/>
      <w:r w:rsidRPr="00ED6E72">
        <w:t xml:space="preserve"> and run the test project </w:t>
      </w:r>
    </w:p>
    <w:p w:rsidR="00ED6E72" w:rsidRPr="00ED6E72" w:rsidRDefault="00ED6E72" w:rsidP="00ED6E72">
      <w:pPr>
        <w:pStyle w:val="ListParagraph"/>
        <w:numPr>
          <w:ilvl w:val="0"/>
          <w:numId w:val="38"/>
        </w:numPr>
      </w:pPr>
      <w:r w:rsidRPr="00ED6E72">
        <w:t xml:space="preserve">Push code to Azure DevOps </w:t>
      </w:r>
    </w:p>
    <w:p w:rsidR="00ED6E72" w:rsidRPr="00ED6E72" w:rsidRDefault="00ED6E72" w:rsidP="00ED6E72">
      <w:pPr>
        <w:pStyle w:val="ListParagraph"/>
        <w:numPr>
          <w:ilvl w:val="0"/>
          <w:numId w:val="38"/>
        </w:numPr>
      </w:pPr>
      <w:r w:rsidRPr="00ED6E72">
        <w:t xml:space="preserve">Create and execute a build template </w:t>
      </w:r>
    </w:p>
    <w:p w:rsidR="00ED6E72" w:rsidRPr="00ED6E72" w:rsidRDefault="00ED6E72" w:rsidP="00ED6E72">
      <w:pPr>
        <w:pStyle w:val="ListParagraph"/>
        <w:numPr>
          <w:ilvl w:val="0"/>
          <w:numId w:val="38"/>
        </w:numPr>
      </w:pPr>
      <w:r w:rsidRPr="00ED6E72">
        <w:t xml:space="preserve">Create and execute a release template Lab duration: 45 minutes. </w:t>
      </w:r>
    </w:p>
    <w:p w:rsidR="00ED6E72" w:rsidRDefault="00ED6E72">
      <w:pPr>
        <w:rPr>
          <w:rFonts w:eastAsiaTheme="majorEastAsia" w:cstheme="minorHAnsi"/>
          <w:b/>
          <w:color w:val="0099CC"/>
          <w:sz w:val="48"/>
          <w:szCs w:val="48"/>
        </w:rPr>
      </w:pPr>
      <w:r>
        <w:br w:type="page"/>
      </w:r>
    </w:p>
    <w:p w:rsidR="00ED6E72" w:rsidRDefault="00ED6E72" w:rsidP="00ED6E72">
      <w:pPr>
        <w:pStyle w:val="Heading1"/>
        <w:ind w:left="-5"/>
      </w:pPr>
      <w:bookmarkStart w:id="4" w:name="_Toc4618974"/>
      <w:r>
        <w:lastRenderedPageBreak/>
        <w:t>Step 1 - Create an Azure DevOps Project</w:t>
      </w:r>
      <w:bookmarkEnd w:id="4"/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202"/>
        <w:ind w:left="-5"/>
      </w:pPr>
      <w:r>
        <w:t xml:space="preserve">The very first step in this lab is  </w:t>
      </w:r>
    </w:p>
    <w:p w:rsidR="00ED6E72" w:rsidRDefault="00ED6E72" w:rsidP="00ED6E72">
      <w:pPr>
        <w:numPr>
          <w:ilvl w:val="0"/>
          <w:numId w:val="20"/>
        </w:numPr>
        <w:spacing w:after="11" w:line="256" w:lineRule="auto"/>
        <w:ind w:hanging="360"/>
      </w:pPr>
      <w:r>
        <w:t xml:space="preserve">Go to </w:t>
      </w:r>
      <w:hyperlink r:id="rId9" w:history="1">
        <w:r>
          <w:rPr>
            <w:rStyle w:val="Hyperlink"/>
            <w:color w:val="0563C1"/>
          </w:rPr>
          <w:t>https://azure.microsoft.com/en</w:t>
        </w:r>
      </w:hyperlink>
      <w:hyperlink r:id="rId10" w:history="1">
        <w:r>
          <w:rPr>
            <w:rStyle w:val="Hyperlink"/>
            <w:color w:val="0563C1"/>
          </w:rPr>
          <w:t>-</w:t>
        </w:r>
      </w:hyperlink>
      <w:hyperlink r:id="rId11" w:history="1">
        <w:r>
          <w:rPr>
            <w:rStyle w:val="Hyperlink"/>
            <w:color w:val="0563C1"/>
          </w:rPr>
          <w:t>us/services/devops/</w:t>
        </w:r>
      </w:hyperlink>
      <w:hyperlink r:id="rId12" w:history="1">
        <w:r>
          <w:rPr>
            <w:rStyle w:val="Hyperlink"/>
            <w:color w:val="000000"/>
          </w:rPr>
          <w:t>.</w:t>
        </w:r>
      </w:hyperlink>
      <w:r>
        <w:t xml:space="preserve"> </w:t>
      </w:r>
    </w:p>
    <w:p w:rsidR="00ED6E72" w:rsidRDefault="00ED6E72" w:rsidP="00ED6E72">
      <w:pPr>
        <w:numPr>
          <w:ilvl w:val="0"/>
          <w:numId w:val="20"/>
        </w:numPr>
        <w:spacing w:after="15" w:line="247" w:lineRule="auto"/>
        <w:ind w:hanging="360"/>
      </w:pPr>
      <w:r>
        <w:t xml:space="preserve">Create an account or sign in. </w:t>
      </w:r>
    </w:p>
    <w:p w:rsidR="00ED6E72" w:rsidRDefault="00ED6E72" w:rsidP="00ED6E72">
      <w:pPr>
        <w:numPr>
          <w:ilvl w:val="0"/>
          <w:numId w:val="20"/>
        </w:numPr>
        <w:spacing w:after="64" w:line="247" w:lineRule="auto"/>
        <w:ind w:hanging="360"/>
      </w:pPr>
      <w:r>
        <w:t xml:space="preserve">In the top right corner click + </w:t>
      </w:r>
      <w:r>
        <w:rPr>
          <w:b/>
        </w:rPr>
        <w:t>Create Project</w:t>
      </w:r>
      <w:r>
        <w:t xml:space="preserve">. </w:t>
      </w:r>
    </w:p>
    <w:p w:rsidR="00ED6E72" w:rsidRDefault="00ED6E72" w:rsidP="00ED6E72">
      <w:pPr>
        <w:spacing w:after="131" w:line="256" w:lineRule="auto"/>
        <w:jc w:val="right"/>
      </w:pPr>
      <w:r>
        <w:rPr>
          <w:noProof/>
        </w:rPr>
        <w:drawing>
          <wp:inline distT="0" distB="0" distL="0" distR="0">
            <wp:extent cx="5934075" cy="2129155"/>
            <wp:effectExtent l="0" t="0" r="952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numPr>
          <w:ilvl w:val="0"/>
          <w:numId w:val="20"/>
        </w:numPr>
        <w:spacing w:after="15" w:line="247" w:lineRule="auto"/>
        <w:ind w:hanging="360"/>
      </w:pPr>
      <w:r>
        <w:t xml:space="preserve">A new pane will appear. </w:t>
      </w:r>
    </w:p>
    <w:p w:rsidR="00ED6E72" w:rsidRDefault="00ED6E72" w:rsidP="00ED6E72">
      <w:pPr>
        <w:numPr>
          <w:ilvl w:val="0"/>
          <w:numId w:val="20"/>
        </w:numPr>
        <w:spacing w:after="15" w:line="247" w:lineRule="auto"/>
        <w:ind w:hanging="360"/>
      </w:pPr>
      <w:r>
        <w:t xml:space="preserve">Fill a descriptive name and description and click </w:t>
      </w:r>
      <w:r>
        <w:rPr>
          <w:b/>
        </w:rPr>
        <w:t>Create</w:t>
      </w:r>
      <w:r>
        <w:t xml:space="preserve">. </w:t>
      </w:r>
    </w:p>
    <w:p w:rsidR="00ED6E72" w:rsidRDefault="00ED6E72" w:rsidP="00ED6E72">
      <w:pPr>
        <w:spacing w:after="131" w:line="256" w:lineRule="auto"/>
        <w:ind w:right="418"/>
        <w:jc w:val="right"/>
      </w:pPr>
      <w:r>
        <w:rPr>
          <w:noProof/>
        </w:rPr>
        <w:lastRenderedPageBreak/>
        <w:drawing>
          <wp:inline distT="0" distB="0" distL="0" distR="0">
            <wp:extent cx="5681980" cy="7072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707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numPr>
          <w:ilvl w:val="0"/>
          <w:numId w:val="20"/>
        </w:numPr>
        <w:spacing w:after="108" w:line="247" w:lineRule="auto"/>
        <w:ind w:hanging="360"/>
      </w:pPr>
      <w:r>
        <w:t xml:space="preserve">You have now a project in Azure DevOps. </w:t>
      </w:r>
    </w:p>
    <w:p w:rsidR="00ED6E72" w:rsidRDefault="00ED6E72" w:rsidP="00ED6E72">
      <w:pPr>
        <w:spacing w:after="172" w:line="256" w:lineRule="auto"/>
      </w:pPr>
      <w:r>
        <w:t xml:space="preserve"> </w:t>
      </w:r>
    </w:p>
    <w:p w:rsidR="00ED6E72" w:rsidRDefault="00ED6E72">
      <w:r>
        <w:br w:type="page"/>
      </w:r>
    </w:p>
    <w:p w:rsidR="00ED6E72" w:rsidRDefault="00ED6E72" w:rsidP="00ED6E72">
      <w:pPr>
        <w:pStyle w:val="Heading1"/>
        <w:ind w:left="-5"/>
      </w:pPr>
      <w:bookmarkStart w:id="5" w:name="_Toc4618975"/>
      <w:r>
        <w:lastRenderedPageBreak/>
        <w:t>Step 2 - Create an Azure Function and test locally</w:t>
      </w:r>
      <w:bookmarkEnd w:id="5"/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ind w:left="-5"/>
      </w:pPr>
      <w:r>
        <w:t xml:space="preserve">In this step we will create a Function in Visual Studio 2017. </w:t>
      </w:r>
    </w:p>
    <w:p w:rsidR="00ED6E72" w:rsidRDefault="00ED6E72" w:rsidP="00ED6E72">
      <w:pPr>
        <w:spacing w:after="11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Open Visual Studio 2017.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Select </w:t>
      </w:r>
      <w:r>
        <w:rPr>
          <w:b/>
        </w:rPr>
        <w:t>File</w:t>
      </w:r>
      <w:r>
        <w:t xml:space="preserve"> --&gt; </w:t>
      </w:r>
      <w:r>
        <w:rPr>
          <w:b/>
        </w:rPr>
        <w:t>New</w:t>
      </w:r>
      <w:r>
        <w:t xml:space="preserve"> --&gt; </w:t>
      </w:r>
      <w:r>
        <w:rPr>
          <w:b/>
        </w:rPr>
        <w:t>Project</w:t>
      </w:r>
      <w:r>
        <w:t xml:space="preserve">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In the New Project Pane, select </w:t>
      </w:r>
      <w:r>
        <w:rPr>
          <w:b/>
        </w:rPr>
        <w:t>Cloud</w:t>
      </w:r>
      <w:r>
        <w:t xml:space="preserve">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Subsequently, choose </w:t>
      </w:r>
      <w:r>
        <w:rPr>
          <w:b/>
        </w:rPr>
        <w:t>Azure Functions</w:t>
      </w:r>
      <w:r>
        <w:t xml:space="preserve">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Provide a name, choose the correct path, and solution name.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  <w:jc w:val="right"/>
      </w:pPr>
      <w:r>
        <w:rPr>
          <w:noProof/>
        </w:rPr>
        <w:drawing>
          <wp:inline distT="0" distB="0" distL="0" distR="0">
            <wp:extent cx="5929630" cy="4119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10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Click </w:t>
      </w:r>
      <w:r>
        <w:rPr>
          <w:b/>
        </w:rPr>
        <w:t>Ok</w:t>
      </w:r>
      <w:r>
        <w:t xml:space="preserve">. </w:t>
      </w:r>
    </w:p>
    <w:p w:rsidR="00ED6E72" w:rsidRDefault="00ED6E72" w:rsidP="00ED6E72">
      <w:pPr>
        <w:numPr>
          <w:ilvl w:val="0"/>
          <w:numId w:val="22"/>
        </w:numPr>
        <w:spacing w:after="0" w:line="256" w:lineRule="auto"/>
        <w:ind w:hanging="360"/>
      </w:pPr>
      <w:r>
        <w:t xml:space="preserve">Choose </w:t>
      </w:r>
      <w:r>
        <w:rPr>
          <w:b/>
        </w:rPr>
        <w:t>Azure Functions V2</w:t>
      </w:r>
      <w:r>
        <w:t xml:space="preserve">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ind w:left="-5"/>
      </w:pPr>
      <w:r>
        <w:lastRenderedPageBreak/>
        <w:t xml:space="preserve">Note: Choose the .NET Standard 2.0, which is compatible with .NET Core 2 (Function V2). This framework works with well in conjunction with Framework 4.6.1 you will use/require for the </w:t>
      </w:r>
      <w:proofErr w:type="spellStart"/>
      <w:r>
        <w:t>unti</w:t>
      </w:r>
      <w:proofErr w:type="spellEnd"/>
      <w:r>
        <w:t xml:space="preserve"> test project! </w:t>
      </w:r>
    </w:p>
    <w:p w:rsidR="00ED6E72" w:rsidRDefault="00ED6E72" w:rsidP="00ED6E72">
      <w:pPr>
        <w:spacing w:after="11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For Storage Account choose </w:t>
      </w:r>
      <w:r>
        <w:rPr>
          <w:b/>
          <w:i/>
        </w:rPr>
        <w:t>Browse</w:t>
      </w:r>
      <w:r>
        <w:t xml:space="preserve">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Pick a storage account from earlier lab or create a new one.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  <w:jc w:val="right"/>
      </w:pPr>
      <w:r>
        <w:rPr>
          <w:noProof/>
        </w:rPr>
        <w:drawing>
          <wp:inline distT="0" distB="0" distL="0" distR="0">
            <wp:extent cx="5943600" cy="4448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Click </w:t>
      </w:r>
      <w:r>
        <w:rPr>
          <w:b/>
        </w:rPr>
        <w:t>Ok</w:t>
      </w:r>
      <w:r>
        <w:t xml:space="preserve">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Choose the </w:t>
      </w:r>
      <w:r>
        <w:rPr>
          <w:b/>
        </w:rPr>
        <w:t>HTTP Trigger Template</w:t>
      </w:r>
      <w:r>
        <w:t xml:space="preserve"> and click </w:t>
      </w:r>
      <w:r>
        <w:rPr>
          <w:b/>
        </w:rPr>
        <w:t>Ok</w:t>
      </w:r>
      <w:r>
        <w:t xml:space="preserve">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Click </w:t>
      </w:r>
      <w:r>
        <w:rPr>
          <w:b/>
        </w:rPr>
        <w:t>Team Explorer</w:t>
      </w:r>
      <w:r>
        <w:t xml:space="preserve"> on the right side of Visual Studio.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Click manage connections.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Click Connect to a project.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It will show the repositories belonging to your account.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Select the project you created in step 1 and click </w:t>
      </w:r>
      <w:r>
        <w:rPr>
          <w:b/>
        </w:rPr>
        <w:t>Connect</w:t>
      </w:r>
      <w:r>
        <w:t xml:space="preserve">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  <w:ind w:right="2393"/>
        <w:jc w:val="right"/>
      </w:pPr>
      <w:r>
        <w:rPr>
          <w:noProof/>
        </w:rPr>
        <w:lastRenderedPageBreak/>
        <w:drawing>
          <wp:inline distT="0" distB="0" distL="0" distR="0">
            <wp:extent cx="4196080" cy="6015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12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Right click solution and choose </w:t>
      </w:r>
      <w:proofErr w:type="gramStart"/>
      <w:r>
        <w:t>add</w:t>
      </w:r>
      <w:proofErr w:type="gramEnd"/>
      <w:r>
        <w:t xml:space="preserve"> to source control. </w:t>
      </w:r>
    </w:p>
    <w:p w:rsidR="00ED6E72" w:rsidRDefault="00ED6E72" w:rsidP="00ED6E72">
      <w:pPr>
        <w:numPr>
          <w:ilvl w:val="0"/>
          <w:numId w:val="22"/>
        </w:numPr>
        <w:spacing w:after="15" w:line="247" w:lineRule="auto"/>
        <w:ind w:hanging="360"/>
      </w:pPr>
      <w:r>
        <w:t xml:space="preserve">Rename function1.cs to </w:t>
      </w:r>
      <w:proofErr w:type="spellStart"/>
      <w:r>
        <w:t>ConvertWindSpeedToBeaufort.cs</w:t>
      </w:r>
      <w:proofErr w:type="spellEnd"/>
      <w:r>
        <w:t xml:space="preserve">. </w:t>
      </w:r>
    </w:p>
    <w:p w:rsidR="00ED6E72" w:rsidRDefault="00ED6E72">
      <w:r>
        <w:br w:type="page"/>
      </w:r>
    </w:p>
    <w:p w:rsidR="00ED6E72" w:rsidRDefault="00ED6E72" w:rsidP="00ED6E72">
      <w:pPr>
        <w:numPr>
          <w:ilvl w:val="0"/>
          <w:numId w:val="22"/>
        </w:numPr>
        <w:spacing w:after="0" w:line="256" w:lineRule="auto"/>
        <w:ind w:hanging="360"/>
      </w:pPr>
      <w:r>
        <w:lastRenderedPageBreak/>
        <w:t xml:space="preserve">Copy the following code/past the following code above your namespace </w:t>
      </w:r>
    </w:p>
    <w:p w:rsidR="00ED6E72" w:rsidRDefault="00ED6E72" w:rsidP="00ED6E72">
      <w:pPr>
        <w:spacing w:after="0" w:line="256" w:lineRule="auto"/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Microsoft.AspNetCore.Http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Microsoft.AspNetCore.Mvc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Microsoft.Azure.WebJobs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Microsoft.Azure.WebJobs.Extensions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>.Http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Microsoft.Azure.WebJobs.Host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Newtonsoft.Json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>using System;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System.Collections.Generic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>using System.IO;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System.Linq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Default="00ED6E72" w:rsidP="00ED6E72">
      <w:pPr>
        <w:spacing w:after="0" w:line="256" w:lineRule="auto"/>
      </w:pPr>
    </w:p>
    <w:p w:rsidR="00ED6E72" w:rsidRDefault="00ED6E72" w:rsidP="00ED6E72">
      <w:pPr>
        <w:numPr>
          <w:ilvl w:val="0"/>
          <w:numId w:val="22"/>
        </w:numPr>
        <w:spacing w:after="0" w:line="256" w:lineRule="auto"/>
        <w:ind w:hanging="360"/>
      </w:pPr>
      <w:r>
        <w:t xml:space="preserve">Copy the following code below your namespace: </w:t>
      </w:r>
    </w:p>
    <w:p w:rsidR="00ED6E72" w:rsidRDefault="00ED6E72" w:rsidP="00ED6E72">
      <w:pPr>
        <w:spacing w:after="0" w:line="256" w:lineRule="auto"/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public static class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ConvertWindSpeedToBeaufort</w:t>
      </w:r>
      <w:proofErr w:type="spellEnd"/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{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FunctionName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("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ConvertWindSpeedToBeaufort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")]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public static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IActionResult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Run(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>[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HttpTrigger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AuthorizationLevel.Function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, "get", "post", Route = null)]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HttpRequest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req,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TraceWriter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log)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{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var json = new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StreamReader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req.Body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>).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ReadToEnd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();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WindSpeedData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data = null;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var content =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string.Empty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try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{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data =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JsonConvert.DeserializeObject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WindSpeedData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&gt;(json);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//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Initalize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scale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var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0;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var cases = new Dictionary&lt;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Func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&lt;double, bool&gt;, Action&gt;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{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0.2 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0}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1.5 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1}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3.3 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2}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5.4 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3}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7.9 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4}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10.7,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5}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13.8,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6}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17.1,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7}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20.7,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8}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24.4,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9}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28.4,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10}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&lt; 32.6,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11} 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x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=&gt; x &gt; 32.7, ()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 12}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};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cases.First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kvp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=&gt;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kvp.Key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data.WindSpeed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)).Value();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data.Beaufort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beaufort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content =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(data,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);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log.Info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($"Response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messagebody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: " + content);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}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lastRenderedPageBreak/>
        <w:t xml:space="preserve">            catch (Exception e)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{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data = null;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log.Info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($"Function call error message : " +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e.Message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);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}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log.Info</w:t>
      </w:r>
      <w:proofErr w:type="spellEnd"/>
      <w:proofErr w:type="gramEnd"/>
      <w:r w:rsidRPr="00ED6E72">
        <w:rPr>
          <w:rFonts w:ascii="Courier New" w:hAnsi="Courier New" w:cs="Courier New"/>
          <w:sz w:val="18"/>
          <w:szCs w:val="18"/>
        </w:rPr>
        <w:t xml:space="preserve">($"Function call with Request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messagebody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: " + json);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return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data !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>= null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? (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ActionResult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)new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(content)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        : new </w:t>
      </w:r>
      <w:proofErr w:type="spellStart"/>
      <w:proofErr w:type="gramStart"/>
      <w:r w:rsidRPr="00ED6E72">
        <w:rPr>
          <w:rFonts w:ascii="Courier New" w:hAnsi="Courier New" w:cs="Courier New"/>
          <w:sz w:val="18"/>
          <w:szCs w:val="18"/>
        </w:rPr>
        <w:t>BadRequestObjectResult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(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>"Please pass the correct request body!");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    }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  }</w:t>
      </w:r>
    </w:p>
    <w:p w:rsidR="00ED6E72" w:rsidRDefault="00ED6E72" w:rsidP="00ED6E72">
      <w:pPr>
        <w:spacing w:after="12" w:line="256" w:lineRule="auto"/>
      </w:pPr>
    </w:p>
    <w:p w:rsidR="00ED6E72" w:rsidRDefault="00ED6E72" w:rsidP="00ED6E72">
      <w:pPr>
        <w:numPr>
          <w:ilvl w:val="0"/>
          <w:numId w:val="22"/>
        </w:numPr>
        <w:spacing w:after="82" w:line="247" w:lineRule="auto"/>
        <w:ind w:hanging="360"/>
      </w:pPr>
      <w:r>
        <w:t xml:space="preserve">Add a class to the project and name it </w:t>
      </w:r>
      <w:proofErr w:type="spellStart"/>
      <w:r>
        <w:t>WindSpeedData.cs</w:t>
      </w:r>
      <w:proofErr w:type="spellEnd"/>
      <w:r>
        <w:t xml:space="preserve"> 22.</w:t>
      </w:r>
      <w:r>
        <w:rPr>
          <w:rFonts w:ascii="Arial" w:eastAsia="Arial" w:hAnsi="Arial" w:cs="Arial"/>
        </w:rPr>
        <w:t xml:space="preserve"> </w:t>
      </w:r>
      <w:r>
        <w:t xml:space="preserve">Copy the following code below the </w:t>
      </w:r>
      <w:proofErr w:type="spellStart"/>
      <w:r>
        <w:t>namesapce</w:t>
      </w:r>
      <w:proofErr w:type="spellEnd"/>
      <w:r>
        <w:t xml:space="preserve">: </w:t>
      </w:r>
    </w:p>
    <w:p w:rsidR="00ED6E72" w:rsidRDefault="00ED6E72" w:rsidP="00ED6E72">
      <w:pPr>
        <w:spacing w:after="82" w:line="247" w:lineRule="auto"/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public class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>{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ab/>
        <w:t xml:space="preserve">public string Location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get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>; set; }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ab/>
        <w:t xml:space="preserve">public double 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get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>; set; }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ab/>
        <w:t xml:space="preserve">public int Beaufort </w:t>
      </w:r>
      <w:proofErr w:type="gramStart"/>
      <w:r w:rsidRPr="00ED6E72">
        <w:rPr>
          <w:rFonts w:ascii="Courier New" w:hAnsi="Courier New" w:cs="Courier New"/>
          <w:sz w:val="18"/>
          <w:szCs w:val="18"/>
        </w:rPr>
        <w:t>{ get</w:t>
      </w:r>
      <w:proofErr w:type="gramEnd"/>
      <w:r w:rsidRPr="00ED6E72">
        <w:rPr>
          <w:rFonts w:ascii="Courier New" w:hAnsi="Courier New" w:cs="Courier New"/>
          <w:sz w:val="18"/>
          <w:szCs w:val="18"/>
        </w:rPr>
        <w:t>; set; }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>}</w:t>
      </w:r>
    </w:p>
    <w:p w:rsidR="00ED6E72" w:rsidRDefault="00ED6E72" w:rsidP="00ED6E72">
      <w:pPr>
        <w:spacing w:after="82" w:line="247" w:lineRule="auto"/>
      </w:pPr>
    </w:p>
    <w:p w:rsidR="00ED6E72" w:rsidRDefault="00ED6E72" w:rsidP="00ED6E72">
      <w:pPr>
        <w:numPr>
          <w:ilvl w:val="0"/>
          <w:numId w:val="24"/>
        </w:numPr>
        <w:spacing w:after="15" w:line="247" w:lineRule="auto"/>
        <w:ind w:hanging="360"/>
      </w:pPr>
      <w:r>
        <w:t xml:space="preserve">Build the project. </w:t>
      </w:r>
    </w:p>
    <w:p w:rsidR="00ED6E72" w:rsidRDefault="00ED6E72" w:rsidP="00ED6E72">
      <w:pPr>
        <w:numPr>
          <w:ilvl w:val="0"/>
          <w:numId w:val="24"/>
        </w:numPr>
        <w:spacing w:after="15" w:line="247" w:lineRule="auto"/>
        <w:ind w:hanging="360"/>
      </w:pPr>
      <w:r>
        <w:t xml:space="preserve">Run the project. </w:t>
      </w:r>
    </w:p>
    <w:p w:rsidR="00ED6E72" w:rsidRDefault="00ED6E72" w:rsidP="00ED6E72">
      <w:pPr>
        <w:numPr>
          <w:ilvl w:val="0"/>
          <w:numId w:val="24"/>
        </w:numPr>
        <w:spacing w:after="15" w:line="247" w:lineRule="auto"/>
        <w:ind w:hanging="360"/>
      </w:pPr>
      <w:r>
        <w:t xml:space="preserve">Copy the endpoint </w:t>
      </w:r>
      <w:hyperlink r:id="rId18" w:history="1">
        <w:r>
          <w:rPr>
            <w:rStyle w:val="Hyperlink"/>
            <w:color w:val="0563C1"/>
          </w:rPr>
          <w:t>http://localhost:7071/api/ConvertWindSpeedToBeaufort</w:t>
        </w:r>
      </w:hyperlink>
      <w:hyperlink r:id="rId19" w:history="1">
        <w:r>
          <w:rPr>
            <w:rStyle w:val="Hyperlink"/>
            <w:color w:val="000000"/>
          </w:rPr>
          <w:t xml:space="preserve"> </w:t>
        </w:r>
      </w:hyperlink>
      <w:r>
        <w:t>26.</w:t>
      </w:r>
      <w:r>
        <w:rPr>
          <w:rFonts w:ascii="Arial" w:eastAsia="Arial" w:hAnsi="Arial" w:cs="Arial"/>
        </w:rPr>
        <w:t xml:space="preserve"> </w:t>
      </w:r>
      <w:r>
        <w:t xml:space="preserve">Open Postman, and create a POST to the URL </w:t>
      </w:r>
    </w:p>
    <w:p w:rsidR="00ED6E72" w:rsidRDefault="00ED6E72" w:rsidP="00ED6E72">
      <w:pPr>
        <w:numPr>
          <w:ilvl w:val="0"/>
          <w:numId w:val="26"/>
        </w:numPr>
        <w:spacing w:after="15" w:line="247" w:lineRule="auto"/>
        <w:ind w:hanging="360"/>
      </w:pPr>
      <w:r>
        <w:t xml:space="preserve">Use the following payload: </w:t>
      </w:r>
    </w:p>
    <w:p w:rsidR="00ED6E72" w:rsidRDefault="00ED6E72" w:rsidP="00ED6E72">
      <w:pPr>
        <w:spacing w:after="15" w:line="247" w:lineRule="auto"/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>{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ab/>
        <w:t>"Location": "Amsterdam",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ab/>
        <w:t>"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>": 12,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ab/>
        <w:t>"Beaufort": 0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>}</w:t>
      </w:r>
    </w:p>
    <w:p w:rsidR="00ED6E72" w:rsidRPr="00ED6E72" w:rsidRDefault="00ED6E72" w:rsidP="00ED6E72">
      <w:pPr>
        <w:spacing w:after="15" w:line="247" w:lineRule="auto"/>
      </w:pPr>
    </w:p>
    <w:p w:rsidR="00ED6E72" w:rsidRDefault="00ED6E72" w:rsidP="00ED6E72">
      <w:pPr>
        <w:numPr>
          <w:ilvl w:val="0"/>
          <w:numId w:val="26"/>
        </w:numPr>
        <w:spacing w:after="15" w:line="247" w:lineRule="auto"/>
        <w:ind w:hanging="360"/>
      </w:pPr>
      <w:r>
        <w:t xml:space="preserve">Click Send. </w:t>
      </w:r>
    </w:p>
    <w:p w:rsidR="00ED6E72" w:rsidRDefault="00ED6E72" w:rsidP="00ED6E72">
      <w:pPr>
        <w:numPr>
          <w:ilvl w:val="0"/>
          <w:numId w:val="26"/>
        </w:numPr>
        <w:spacing w:after="118" w:line="247" w:lineRule="auto"/>
        <w:ind w:hanging="360"/>
      </w:pPr>
      <w:r>
        <w:t xml:space="preserve">You will get the following response: </w:t>
      </w:r>
    </w:p>
    <w:p w:rsidR="00ED6E72" w:rsidRDefault="00ED6E72" w:rsidP="00ED6E72">
      <w:pPr>
        <w:spacing w:after="118" w:line="247" w:lineRule="auto"/>
      </w:pP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{ 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"Location": "Amsterdam", 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"</w:t>
      </w:r>
      <w:proofErr w:type="spellStart"/>
      <w:r w:rsidRPr="00ED6E72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ED6E72">
        <w:rPr>
          <w:rFonts w:ascii="Courier New" w:hAnsi="Courier New" w:cs="Courier New"/>
          <w:sz w:val="18"/>
          <w:szCs w:val="18"/>
        </w:rPr>
        <w:t xml:space="preserve">": 12.0, 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 xml:space="preserve">  "Beaufort": 6 </w:t>
      </w:r>
    </w:p>
    <w:p w:rsidR="00ED6E72" w:rsidRPr="00ED6E72" w:rsidRDefault="00ED6E72" w:rsidP="00ED6E72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ED6E72">
        <w:rPr>
          <w:rFonts w:ascii="Courier New" w:hAnsi="Courier New" w:cs="Courier New"/>
          <w:sz w:val="18"/>
          <w:szCs w:val="18"/>
        </w:rPr>
        <w:t>}</w:t>
      </w:r>
    </w:p>
    <w:p w:rsidR="00ED6E72" w:rsidRDefault="00ED6E72" w:rsidP="00ED6E72">
      <w:pPr>
        <w:spacing w:after="118" w:line="247" w:lineRule="auto"/>
      </w:pPr>
    </w:p>
    <w:p w:rsidR="00ED6E72" w:rsidRDefault="00ED6E72" w:rsidP="00ED6E72">
      <w:pPr>
        <w:numPr>
          <w:ilvl w:val="0"/>
          <w:numId w:val="26"/>
        </w:numPr>
        <w:spacing w:after="15" w:line="247" w:lineRule="auto"/>
        <w:ind w:hanging="360"/>
      </w:pPr>
      <w:r>
        <w:t xml:space="preserve">Observe the console window that fired up after running the function. </w:t>
      </w:r>
    </w:p>
    <w:p w:rsidR="00ED6E72" w:rsidRDefault="00ED6E72" w:rsidP="00ED6E72">
      <w:pPr>
        <w:spacing w:after="112" w:line="256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939155" cy="3291205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  <w:r>
        <w:tab/>
        <w:t xml:space="preserve"> </w:t>
      </w:r>
      <w:r>
        <w:br w:type="page"/>
      </w:r>
    </w:p>
    <w:p w:rsidR="00ED6E72" w:rsidRDefault="00ED6E72" w:rsidP="00ED6E72">
      <w:pPr>
        <w:pStyle w:val="Heading1"/>
        <w:ind w:left="-5"/>
      </w:pPr>
      <w:bookmarkStart w:id="6" w:name="_Toc4618976"/>
      <w:r>
        <w:lastRenderedPageBreak/>
        <w:t>Step 3 - Add Unit</w:t>
      </w:r>
      <w:r w:rsidR="00312D0F">
        <w:t xml:space="preserve"> </w:t>
      </w:r>
      <w:r>
        <w:t>tests and run the test project</w:t>
      </w:r>
      <w:bookmarkEnd w:id="6"/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ind w:left="-5"/>
      </w:pPr>
      <w:r>
        <w:t xml:space="preserve">In this step we will add a unit test project and a couple of tests.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Add a project to the </w:t>
      </w:r>
      <w:proofErr w:type="spellStart"/>
      <w:r>
        <w:t>exsisting</w:t>
      </w:r>
      <w:proofErr w:type="spellEnd"/>
      <w:r>
        <w:t xml:space="preserve"> project you created in step 2 by right clicking the solution --&gt; Add -&gt; New Project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In the New Project Pane, select </w:t>
      </w:r>
      <w:r>
        <w:rPr>
          <w:b/>
        </w:rPr>
        <w:t>Test</w:t>
      </w:r>
      <w:r>
        <w:t xml:space="preserve">. </w:t>
      </w:r>
    </w:p>
    <w:p w:rsidR="00ED6E72" w:rsidRDefault="00ED6E72" w:rsidP="00ED6E72">
      <w:pPr>
        <w:numPr>
          <w:ilvl w:val="0"/>
          <w:numId w:val="28"/>
        </w:numPr>
        <w:spacing w:after="0" w:line="256" w:lineRule="auto"/>
        <w:ind w:hanging="360"/>
      </w:pPr>
      <w:r>
        <w:t xml:space="preserve">Choose </w:t>
      </w:r>
      <w:r>
        <w:rPr>
          <w:b/>
        </w:rPr>
        <w:t>Unit Test Project</w:t>
      </w:r>
      <w:r>
        <w:t xml:space="preserve">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Specify a descriptive </w:t>
      </w:r>
      <w:proofErr w:type="gramStart"/>
      <w:r>
        <w:t>name, and</w:t>
      </w:r>
      <w:proofErr w:type="gramEnd"/>
      <w:r>
        <w:t xml:space="preserve"> choose the right location.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  <w:jc w:val="right"/>
      </w:pPr>
      <w:r>
        <w:rPr>
          <w:noProof/>
        </w:rPr>
        <w:drawing>
          <wp:inline distT="0" distB="0" distL="0" distR="0">
            <wp:extent cx="5939155" cy="41338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10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Click </w:t>
      </w:r>
      <w:r>
        <w:rPr>
          <w:b/>
        </w:rPr>
        <w:t>Ok</w:t>
      </w:r>
      <w:r>
        <w:t xml:space="preserve">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Right Click the newly added test project and choose New Folder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Name it </w:t>
      </w:r>
      <w:proofErr w:type="spellStart"/>
      <w:r>
        <w:t>FunctionTestHelper</w:t>
      </w:r>
      <w:proofErr w:type="spellEnd"/>
      <w:r>
        <w:t xml:space="preserve">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proofErr w:type="spellStart"/>
      <w:r>
        <w:t>Rightclick</w:t>
      </w:r>
      <w:proofErr w:type="spellEnd"/>
      <w:r>
        <w:t xml:space="preserve"> the folder and add New Item.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Choose Class and name it </w:t>
      </w:r>
      <w:proofErr w:type="spellStart"/>
      <w:r>
        <w:t>FunctionTest.cs</w:t>
      </w:r>
      <w:proofErr w:type="spellEnd"/>
      <w:r>
        <w:t xml:space="preserve">. </w:t>
      </w:r>
    </w:p>
    <w:p w:rsidR="00312D0F" w:rsidRDefault="00312D0F">
      <w:r>
        <w:br w:type="page"/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lastRenderedPageBreak/>
        <w:t xml:space="preserve">Past the following code above the namespace: </w:t>
      </w:r>
    </w:p>
    <w:p w:rsidR="00ED6E72" w:rsidRDefault="00ED6E72" w:rsidP="00ED6E72">
      <w:pPr>
        <w:spacing w:after="11" w:line="256" w:lineRule="auto"/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Microsoft.AspNetCore.Http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Microsoft.AspNetCore.Http.Internal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Microsoft.Azure.WebJobs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Microsoft.Azure.WebJobs.Host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Microsoft.Extensions.Primitives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Moq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>using System;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System.Collections.Generic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>using System.IO;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System.Threading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System.Threading.Tasks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Default="00312D0F" w:rsidP="00ED6E72">
      <w:pPr>
        <w:spacing w:after="11" w:line="256" w:lineRule="auto"/>
      </w:pPr>
    </w:p>
    <w:p w:rsidR="00ED6E72" w:rsidRDefault="00ED6E72" w:rsidP="00ED6E72">
      <w:pPr>
        <w:numPr>
          <w:ilvl w:val="0"/>
          <w:numId w:val="28"/>
        </w:numPr>
        <w:spacing w:after="0" w:line="256" w:lineRule="auto"/>
        <w:ind w:hanging="360"/>
      </w:pPr>
      <w:r>
        <w:t xml:space="preserve">And the following code below the namespace: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public abstract class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FunctionTest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protected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TraceWriter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log = new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VerboseDiagnosticsTraceWriter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HttpRequest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 xml:space="preserve">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&gt; query, string body)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reqMock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Mock&lt;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HttpRequest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reqMock.Setup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(req =&gt;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req.Query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 xml:space="preserve">).Returns(new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QueryCollection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(query));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stream = new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MemoryStream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writer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StreamWriter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(stream);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writer.Write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(body);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writer.Flush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();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stream.Position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 xml:space="preserve"> = 0;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reqMock.Setup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(req =&gt;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req.Body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).Returns(stream);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return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reqMock.Object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public class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AsyncCollector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&lt;T</w:t>
      </w:r>
      <w:proofErr w:type="gramStart"/>
      <w:r w:rsidRPr="00312D0F">
        <w:rPr>
          <w:rFonts w:ascii="Courier New" w:hAnsi="Courier New" w:cs="Courier New"/>
          <w:sz w:val="18"/>
          <w:szCs w:val="18"/>
        </w:rPr>
        <w:t>&gt; :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IAsyncCollector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&lt;T&gt;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readonly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List&lt;T&gt; Items = new List&lt;T</w:t>
      </w:r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Task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AddAsync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 xml:space="preserve">T item,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CancellationToken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cancellationToken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default(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CancellationToken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Items.Add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(item);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return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Task.FromResult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(true);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Task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FlushAsync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312D0F">
        <w:rPr>
          <w:rFonts w:ascii="Courier New" w:hAnsi="Courier New" w:cs="Courier New"/>
          <w:sz w:val="18"/>
          <w:szCs w:val="18"/>
        </w:rPr>
        <w:t>CancellationToken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cancellationToken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default(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CancellationToken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return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Task.FromResult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(true);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}</w:t>
      </w:r>
    </w:p>
    <w:p w:rsidR="00ED6E72" w:rsidRDefault="00ED6E72" w:rsidP="00ED6E72">
      <w:pPr>
        <w:spacing w:after="11" w:line="256" w:lineRule="auto"/>
        <w:rPr>
          <w:rFonts w:ascii="Calibri" w:eastAsia="Calibri" w:hAnsi="Calibri" w:cs="Calibri"/>
          <w:color w:val="000000"/>
        </w:rPr>
      </w:pPr>
      <w:r>
        <w:lastRenderedPageBreak/>
        <w:t xml:space="preserve">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proofErr w:type="spellStart"/>
      <w:r>
        <w:t>Rightclick</w:t>
      </w:r>
      <w:proofErr w:type="spellEnd"/>
      <w:r>
        <w:t xml:space="preserve"> the folder and add New Item. </w:t>
      </w:r>
    </w:p>
    <w:p w:rsidR="00ED6E72" w:rsidRDefault="00ED6E72" w:rsidP="00ED6E72">
      <w:pPr>
        <w:numPr>
          <w:ilvl w:val="0"/>
          <w:numId w:val="28"/>
        </w:numPr>
        <w:spacing w:after="9" w:line="256" w:lineRule="auto"/>
        <w:ind w:hanging="360"/>
      </w:pPr>
      <w:r>
        <w:t xml:space="preserve">Choose Class and name it </w:t>
      </w:r>
      <w:proofErr w:type="spellStart"/>
      <w:r>
        <w:t>FunctionTest.cs</w:t>
      </w:r>
      <w:proofErr w:type="spellEnd"/>
      <w:r>
        <w:t xml:space="preserve">. </w:t>
      </w:r>
    </w:p>
    <w:p w:rsidR="00ED6E72" w:rsidRDefault="00ED6E72" w:rsidP="00ED6E72">
      <w:pPr>
        <w:numPr>
          <w:ilvl w:val="0"/>
          <w:numId w:val="28"/>
        </w:numPr>
        <w:spacing w:after="0" w:line="256" w:lineRule="auto"/>
        <w:ind w:hanging="360"/>
      </w:pPr>
      <w:r>
        <w:t xml:space="preserve">Above the namespace past the following code: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Pr="00312D0F" w:rsidRDefault="00ED6E72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Microsoft.Azure.WebJobs.Host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 xml:space="preserve">; </w:t>
      </w:r>
    </w:p>
    <w:p w:rsidR="00ED6E72" w:rsidRPr="00312D0F" w:rsidRDefault="00ED6E72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System.Diagnostics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; </w:t>
      </w:r>
    </w:p>
    <w:p w:rsidR="00ED6E72" w:rsidRDefault="00ED6E72" w:rsidP="00ED6E72">
      <w:pPr>
        <w:spacing w:after="11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Below the namespace paste the following code: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public class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VerboseDiagnosticsTraceWriter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: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TraceWriter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{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VerboseDiagnosticsTraceWriter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 : base(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TraceLevel.Verbose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)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 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override void </w:t>
      </w:r>
      <w:proofErr w:type="gramStart"/>
      <w:r w:rsidRPr="00312D0F">
        <w:rPr>
          <w:rFonts w:ascii="Courier New" w:hAnsi="Courier New" w:cs="Courier New"/>
          <w:sz w:val="18"/>
          <w:szCs w:val="18"/>
        </w:rPr>
        <w:t>Trace(</w:t>
      </w:r>
      <w:proofErr w:type="spellStart"/>
      <w:proofErr w:type="gramEnd"/>
      <w:r w:rsidRPr="00312D0F">
        <w:rPr>
          <w:rFonts w:ascii="Courier New" w:hAnsi="Courier New" w:cs="Courier New"/>
          <w:sz w:val="18"/>
          <w:szCs w:val="18"/>
        </w:rPr>
        <w:t>TraceEvent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traceEvent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)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Debug.WriteLine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traceEvent.Message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);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 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}</w:t>
      </w:r>
    </w:p>
    <w:p w:rsidR="00ED6E72" w:rsidRDefault="00ED6E72" w:rsidP="00ED6E72">
      <w:pPr>
        <w:spacing w:after="0" w:line="256" w:lineRule="auto"/>
        <w:rPr>
          <w:rFonts w:ascii="Calibri" w:eastAsia="Calibri" w:hAnsi="Calibri" w:cs="Calibri"/>
          <w:color w:val="000000"/>
        </w:rPr>
      </w:pPr>
      <w:r>
        <w:t xml:space="preserve">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Right click test project and choose </w:t>
      </w:r>
      <w:proofErr w:type="gramStart"/>
      <w:r>
        <w:t>manage</w:t>
      </w:r>
      <w:proofErr w:type="gramEnd"/>
      <w:r>
        <w:t xml:space="preserve"> </w:t>
      </w:r>
      <w:proofErr w:type="spellStart"/>
      <w:r>
        <w:t>nuget</w:t>
      </w:r>
      <w:proofErr w:type="spellEnd"/>
      <w:r>
        <w:t xml:space="preserve"> packages.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Find </w:t>
      </w:r>
      <w:proofErr w:type="spellStart"/>
      <w:r>
        <w:t>Castle.core</w:t>
      </w:r>
      <w:proofErr w:type="spellEnd"/>
      <w:r>
        <w:t xml:space="preserve"> and install it.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Next find </w:t>
      </w:r>
      <w:proofErr w:type="spellStart"/>
      <w:r>
        <w:t>Microsoft.AspNetCore</w:t>
      </w:r>
      <w:proofErr w:type="spellEnd"/>
      <w:r>
        <w:t xml:space="preserve"> and choose version 2.0.1 and install.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Next find </w:t>
      </w:r>
      <w:proofErr w:type="spellStart"/>
      <w:proofErr w:type="gramStart"/>
      <w:r>
        <w:t>Microsoft.Azure.WebJobs</w:t>
      </w:r>
      <w:proofErr w:type="spellEnd"/>
      <w:proofErr w:type="gramEnd"/>
      <w:r>
        <w:t xml:space="preserve"> and choose version 3.0.0-beta5 (note in the search check the </w:t>
      </w:r>
      <w:r>
        <w:rPr>
          <w:b/>
        </w:rPr>
        <w:t>include prereleases</w:t>
      </w:r>
      <w:r>
        <w:t xml:space="preserve">) and install it.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Next, find </w:t>
      </w:r>
      <w:proofErr w:type="spellStart"/>
      <w:proofErr w:type="gramStart"/>
      <w:r>
        <w:t>Microsoft.AspNetCore.Mvc</w:t>
      </w:r>
      <w:proofErr w:type="spellEnd"/>
      <w:proofErr w:type="gramEnd"/>
      <w:r>
        <w:t xml:space="preserve"> and choose version 2.0.2 and install it.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Lastly, find </w:t>
      </w:r>
      <w:proofErr w:type="spellStart"/>
      <w:r>
        <w:t>Moq</w:t>
      </w:r>
      <w:proofErr w:type="spellEnd"/>
      <w:r>
        <w:t xml:space="preserve"> and choose version 4.10 and install it.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Rename UnitTest1.cs to </w:t>
      </w:r>
      <w:proofErr w:type="spellStart"/>
      <w:r>
        <w:t>UnitTestConvertWindSpeedData.cs</w:t>
      </w:r>
      <w:proofErr w:type="spellEnd"/>
      <w:r>
        <w:t xml:space="preserve"> </w:t>
      </w: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Next copy the following code above the namespace: </w:t>
      </w:r>
    </w:p>
    <w:p w:rsidR="00ED6E72" w:rsidRDefault="00ED6E72" w:rsidP="00ED6E72">
      <w:pPr>
        <w:spacing w:after="0" w:line="256" w:lineRule="auto"/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Microsoft.AspNetCore.Mvc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Microsoft.Extensions.Primitives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Microsoft.VisualStudio.TestTools.UnitTesting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Newtonsoft.Json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>using System;</w:t>
      </w:r>
    </w:p>
    <w:p w:rsidR="00ED6E72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System.Collections.Generic</w:t>
      </w:r>
      <w:proofErr w:type="spellEnd"/>
      <w:proofErr w:type="gramEnd"/>
      <w:r w:rsidRPr="00312D0F">
        <w:rPr>
          <w:rFonts w:ascii="Courier New" w:hAnsi="Courier New" w:cs="Courier New"/>
          <w:sz w:val="18"/>
          <w:szCs w:val="18"/>
        </w:rPr>
        <w:t>;</w:t>
      </w:r>
    </w:p>
    <w:p w:rsidR="00312D0F" w:rsidRDefault="00312D0F" w:rsidP="00ED6E72">
      <w:pPr>
        <w:spacing w:after="11" w:line="256" w:lineRule="auto"/>
        <w:rPr>
          <w:rFonts w:ascii="Calibri" w:eastAsia="Calibri" w:hAnsi="Calibri" w:cs="Calibri"/>
          <w:color w:val="000000"/>
        </w:rPr>
      </w:pPr>
    </w:p>
    <w:p w:rsidR="00ED6E72" w:rsidRDefault="00ED6E72" w:rsidP="00ED6E72">
      <w:pPr>
        <w:numPr>
          <w:ilvl w:val="0"/>
          <w:numId w:val="28"/>
        </w:numPr>
        <w:spacing w:after="15" w:line="247" w:lineRule="auto"/>
        <w:ind w:hanging="360"/>
      </w:pPr>
      <w:r>
        <w:t xml:space="preserve">And the following code below the namespace: </w:t>
      </w:r>
    </w:p>
    <w:p w:rsidR="00312D0F" w:rsidRDefault="00312D0F" w:rsidP="00312D0F">
      <w:pPr>
        <w:spacing w:after="15" w:line="247" w:lineRule="auto"/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>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TestClass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public class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UnitTestConvertWindSpeedData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: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FunctionTestHelper.FunctionTest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CanConvertLowWindSpeed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8.0,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lastRenderedPageBreak/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8.0,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5,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CanConvertWindSpeedToBeaufort3()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4.0,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4.0,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3,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CanConvertWindSpeedToBeaufort4()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lastRenderedPageBreak/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7.5,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7.5,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4,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CanConvertWindSpeedToBeaufort6()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12.0,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12.0,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6,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lastRenderedPageBreak/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CanConvertWindSpeedToBeaufort7()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15.0,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15.0,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7,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CanConvertWindSpeedToBeaufort8()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19.0,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lastRenderedPageBreak/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19.0,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8,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CanConvertWindSpeedToBeaufort9()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23.0,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23.0,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9,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CanConvertWindSpeedToBeaufort10()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28.0,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28.0,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10,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CanConvertWindSpeedToBeaufort11()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30.0,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30.0,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11,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CanConvertHighWindSpeed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75.8,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lastRenderedPageBreak/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75.8,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12,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CanConvertNegativeWindSpeed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-10,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OkObjectResult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WindSpeedData</w:t>
      </w:r>
      <w:proofErr w:type="spellEnd"/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-10,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Beaufort = 0,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Location = "Amsterdam"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};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resultResponse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resultBody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[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TestMethod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]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public void 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CanNotConvertWindSpeed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{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lastRenderedPageBreak/>
        <w:t xml:space="preserve">            //Arrange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    "{</w:t>
      </w:r>
      <w:proofErr w:type="gramStart"/>
      <w:r w:rsidRPr="00312D0F">
        <w:rPr>
          <w:rFonts w:ascii="Courier New" w:hAnsi="Courier New" w:cs="Courier New"/>
          <w:sz w:val="18"/>
          <w:szCs w:val="18"/>
        </w:rPr>
        <w:t>\r\n  \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"Location\": \"Amsterdam\",\r\n  \"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\": ,\r\n  \"Beaufort\": 0\r\n}";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//Act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query = new Dictionary&lt;String,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StringValues</w:t>
      </w:r>
      <w:proofErr w:type="spellEnd"/>
      <w:proofErr w:type="gramStart"/>
      <w:r w:rsidRPr="00312D0F">
        <w:rPr>
          <w:rFonts w:ascii="Courier New" w:hAnsi="Courier New" w:cs="Courier New"/>
          <w:sz w:val="18"/>
          <w:szCs w:val="18"/>
        </w:rPr>
        <w:t>&gt;(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body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JsonConvert.SerializeObject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windSpeedRequest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Formatting.Indented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result =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ConvertWindSpeedToBeaufort.Run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312D0F">
        <w:rPr>
          <w:rFonts w:ascii="Courier New" w:hAnsi="Courier New" w:cs="Courier New"/>
          <w:sz w:val="18"/>
          <w:szCs w:val="18"/>
        </w:rPr>
        <w:t>HttpRequestSetup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(</w:t>
      </w:r>
      <w:proofErr w:type="gramEnd"/>
      <w:r w:rsidRPr="00312D0F">
        <w:rPr>
          <w:rFonts w:ascii="Courier New" w:hAnsi="Courier New" w:cs="Courier New"/>
          <w:sz w:val="18"/>
          <w:szCs w:val="18"/>
        </w:rPr>
        <w:t>query, body), log);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var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BadRequestObjectResult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)result;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//Assert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Assert.AreEqual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 xml:space="preserve">("Please pass the correct request body!", </w:t>
      </w:r>
      <w:proofErr w:type="spellStart"/>
      <w:r w:rsidRPr="00312D0F">
        <w:rPr>
          <w:rFonts w:ascii="Courier New" w:hAnsi="Courier New" w:cs="Courier New"/>
          <w:sz w:val="18"/>
          <w:szCs w:val="18"/>
        </w:rPr>
        <w:t>resultObject.Value</w:t>
      </w:r>
      <w:proofErr w:type="spellEnd"/>
      <w:r w:rsidRPr="00312D0F">
        <w:rPr>
          <w:rFonts w:ascii="Courier New" w:hAnsi="Courier New" w:cs="Courier New"/>
          <w:sz w:val="18"/>
          <w:szCs w:val="18"/>
        </w:rPr>
        <w:t>);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    }</w:t>
      </w:r>
    </w:p>
    <w:p w:rsidR="00312D0F" w:rsidRPr="00312D0F" w:rsidRDefault="00312D0F" w:rsidP="00312D0F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312D0F">
        <w:rPr>
          <w:rFonts w:ascii="Courier New" w:hAnsi="Courier New" w:cs="Courier New"/>
          <w:sz w:val="18"/>
          <w:szCs w:val="18"/>
        </w:rPr>
        <w:t xml:space="preserve">    }</w:t>
      </w:r>
    </w:p>
    <w:p w:rsidR="00312D0F" w:rsidRDefault="00312D0F" w:rsidP="00312D0F">
      <w:pPr>
        <w:spacing w:after="15" w:line="247" w:lineRule="auto"/>
      </w:pPr>
    </w:p>
    <w:p w:rsidR="00ED6E72" w:rsidRDefault="00ED6E72" w:rsidP="00ED6E72">
      <w:pPr>
        <w:numPr>
          <w:ilvl w:val="0"/>
          <w:numId w:val="30"/>
        </w:numPr>
        <w:spacing w:after="15" w:line="247" w:lineRule="auto"/>
        <w:ind w:hanging="360"/>
      </w:pPr>
      <w:r>
        <w:t xml:space="preserve">Right click Test project and add reference to your Function App project. </w:t>
      </w:r>
    </w:p>
    <w:p w:rsidR="00ED6E72" w:rsidRDefault="00ED6E72" w:rsidP="00ED6E72">
      <w:pPr>
        <w:numPr>
          <w:ilvl w:val="0"/>
          <w:numId w:val="30"/>
        </w:numPr>
        <w:spacing w:after="15" w:line="247" w:lineRule="auto"/>
        <w:ind w:hanging="360"/>
      </w:pPr>
      <w:r>
        <w:t xml:space="preserve">Build the test project. </w:t>
      </w:r>
    </w:p>
    <w:p w:rsidR="00ED6E72" w:rsidRDefault="00ED6E72" w:rsidP="00ED6E72">
      <w:pPr>
        <w:numPr>
          <w:ilvl w:val="0"/>
          <w:numId w:val="30"/>
        </w:numPr>
        <w:spacing w:after="15" w:line="247" w:lineRule="auto"/>
        <w:ind w:hanging="360"/>
      </w:pPr>
      <w:r>
        <w:t xml:space="preserve">In the Test menu item choose Run --&gt; All tests. </w:t>
      </w:r>
    </w:p>
    <w:p w:rsidR="00ED6E72" w:rsidRDefault="00ED6E72" w:rsidP="00ED6E72">
      <w:pPr>
        <w:numPr>
          <w:ilvl w:val="0"/>
          <w:numId w:val="30"/>
        </w:numPr>
        <w:spacing w:after="15" w:line="247" w:lineRule="auto"/>
        <w:ind w:hanging="360"/>
      </w:pPr>
      <w:r>
        <w:t xml:space="preserve">Examine the results in the Test Explorer. </w:t>
      </w:r>
    </w:p>
    <w:p w:rsidR="00312D0F" w:rsidRDefault="00312D0F" w:rsidP="00312D0F">
      <w:pPr>
        <w:spacing w:after="15" w:line="247" w:lineRule="auto"/>
      </w:pPr>
    </w:p>
    <w:p w:rsidR="00ED6E72" w:rsidRDefault="00ED6E72" w:rsidP="00ED6E72">
      <w:pPr>
        <w:spacing w:after="0" w:line="256" w:lineRule="auto"/>
        <w:ind w:right="871"/>
        <w:jc w:val="right"/>
      </w:pPr>
      <w:r>
        <w:rPr>
          <w:noProof/>
        </w:rPr>
        <w:drawing>
          <wp:inline distT="0" distB="0" distL="0" distR="0">
            <wp:extent cx="4929188" cy="419239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51" cy="419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</w:pPr>
      <w:r>
        <w:lastRenderedPageBreak/>
        <w:t xml:space="preserve"> </w:t>
      </w:r>
      <w:r>
        <w:tab/>
        <w:t xml:space="preserve"> </w:t>
      </w:r>
    </w:p>
    <w:p w:rsidR="00ED6E72" w:rsidRDefault="00ED6E72" w:rsidP="00ED6E72">
      <w:pPr>
        <w:pStyle w:val="Heading1"/>
        <w:ind w:left="-5"/>
      </w:pPr>
      <w:bookmarkStart w:id="7" w:name="_Toc4618977"/>
      <w:r>
        <w:t>Step 4 – Push the project to Azure DevOps</w:t>
      </w:r>
      <w:bookmarkEnd w:id="7"/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ind w:left="-5"/>
      </w:pPr>
      <w:r>
        <w:t xml:space="preserve">In this step you will commit the code to your local repository and subsequently push it to Azure DevOps project. </w:t>
      </w:r>
    </w:p>
    <w:p w:rsidR="00ED6E72" w:rsidRDefault="00ED6E72" w:rsidP="00ED6E72">
      <w:pPr>
        <w:spacing w:after="11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32"/>
        </w:numPr>
        <w:spacing w:after="15" w:line="247" w:lineRule="auto"/>
        <w:ind w:hanging="360"/>
      </w:pPr>
      <w:r>
        <w:t xml:space="preserve">Right click the solution and choose commit.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16" w:lineRule="auto"/>
      </w:pPr>
      <w:r>
        <w:rPr>
          <w:noProof/>
        </w:rPr>
        <w:drawing>
          <wp:inline distT="0" distB="0" distL="0" distR="0">
            <wp:extent cx="4281488" cy="4789229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86" cy="479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883836" w:rsidRDefault="00883836">
      <w:r>
        <w:br w:type="page"/>
      </w:r>
    </w:p>
    <w:p w:rsidR="00ED6E72" w:rsidRDefault="00ED6E72" w:rsidP="00ED6E72">
      <w:pPr>
        <w:numPr>
          <w:ilvl w:val="0"/>
          <w:numId w:val="32"/>
        </w:numPr>
        <w:spacing w:after="15" w:line="247" w:lineRule="auto"/>
        <w:ind w:hanging="360"/>
      </w:pPr>
      <w:r>
        <w:lastRenderedPageBreak/>
        <w:t xml:space="preserve">In the pane that will appear, add comment. </w:t>
      </w:r>
    </w:p>
    <w:p w:rsidR="00ED6E72" w:rsidRDefault="00ED6E72" w:rsidP="00ED6E72">
      <w:pPr>
        <w:spacing w:after="0" w:line="256" w:lineRule="auto"/>
        <w:ind w:left="720"/>
      </w:pPr>
      <w:r>
        <w:t xml:space="preserve"> </w:t>
      </w:r>
    </w:p>
    <w:p w:rsidR="00ED6E72" w:rsidRDefault="00ED6E72" w:rsidP="00ED6E72">
      <w:pPr>
        <w:spacing w:after="0" w:line="256" w:lineRule="auto"/>
        <w:ind w:right="3212"/>
        <w:jc w:val="center"/>
      </w:pPr>
      <w:r>
        <w:rPr>
          <w:noProof/>
        </w:rPr>
        <w:drawing>
          <wp:inline distT="0" distB="0" distL="0" distR="0">
            <wp:extent cx="3895725" cy="5291455"/>
            <wp:effectExtent l="0" t="0" r="952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11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32"/>
        </w:numPr>
        <w:spacing w:after="15" w:line="247" w:lineRule="auto"/>
        <w:ind w:hanging="360"/>
      </w:pPr>
      <w:r>
        <w:t xml:space="preserve">Click Commit All. </w:t>
      </w:r>
    </w:p>
    <w:p w:rsidR="00ED6E72" w:rsidRDefault="00ED6E72" w:rsidP="00ED6E72">
      <w:pPr>
        <w:numPr>
          <w:ilvl w:val="0"/>
          <w:numId w:val="32"/>
        </w:numPr>
        <w:spacing w:after="15" w:line="247" w:lineRule="auto"/>
        <w:ind w:hanging="360"/>
      </w:pPr>
      <w:r>
        <w:t xml:space="preserve">Next click Sync. </w:t>
      </w:r>
    </w:p>
    <w:p w:rsidR="00ED6E72" w:rsidRDefault="00ED6E72" w:rsidP="00ED6E72">
      <w:pPr>
        <w:numPr>
          <w:ilvl w:val="0"/>
          <w:numId w:val="32"/>
        </w:numPr>
        <w:spacing w:after="15" w:line="247" w:lineRule="auto"/>
        <w:ind w:hanging="360"/>
      </w:pPr>
      <w:r>
        <w:t xml:space="preserve">In outgoing commits click push. The branch (master) will be pushed to the Azure DevOps project. </w:t>
      </w:r>
    </w:p>
    <w:p w:rsidR="00ED6E72" w:rsidRDefault="00ED6E72" w:rsidP="00ED6E72">
      <w:pPr>
        <w:spacing w:after="0" w:line="256" w:lineRule="auto"/>
      </w:pPr>
      <w:r>
        <w:t xml:space="preserve"> </w:t>
      </w:r>
      <w:r>
        <w:tab/>
        <w:t xml:space="preserve"> </w:t>
      </w:r>
    </w:p>
    <w:p w:rsidR="00883836" w:rsidRDefault="00883836">
      <w:pPr>
        <w:rPr>
          <w:rFonts w:eastAsiaTheme="majorEastAsia" w:cstheme="minorHAnsi"/>
          <w:b/>
          <w:color w:val="0099CC"/>
          <w:sz w:val="48"/>
          <w:szCs w:val="48"/>
        </w:rPr>
      </w:pPr>
      <w:r>
        <w:br w:type="page"/>
      </w:r>
    </w:p>
    <w:p w:rsidR="00ED6E72" w:rsidRDefault="00ED6E72" w:rsidP="00ED6E72">
      <w:pPr>
        <w:pStyle w:val="Heading1"/>
        <w:ind w:left="-5"/>
      </w:pPr>
      <w:bookmarkStart w:id="8" w:name="_Toc4618978"/>
      <w:r>
        <w:lastRenderedPageBreak/>
        <w:t>Step 5 - Create and execute a build template</w:t>
      </w:r>
      <w:bookmarkEnd w:id="8"/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ind w:left="-5"/>
      </w:pPr>
      <w:r>
        <w:t xml:space="preserve">The code is </w:t>
      </w:r>
      <w:proofErr w:type="gramStart"/>
      <w:r>
        <w:t>build</w:t>
      </w:r>
      <w:proofErr w:type="gramEnd"/>
      <w:r>
        <w:t xml:space="preserve"> and tested locally. Next you pushed it to Azure DevOps. We will now create a build template. </w:t>
      </w:r>
    </w:p>
    <w:p w:rsidR="00ED6E72" w:rsidRDefault="00ED6E72" w:rsidP="00ED6E72">
      <w:pPr>
        <w:spacing w:after="11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Go to Azure DevOps.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Click Pipelines in the </w:t>
      </w:r>
      <w:proofErr w:type="gramStart"/>
      <w:r>
        <w:t>left hand</w:t>
      </w:r>
      <w:proofErr w:type="gramEnd"/>
      <w:r>
        <w:t xml:space="preserve"> pane.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Click New Build Pipeline.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  <w:ind w:right="713"/>
        <w:jc w:val="right"/>
      </w:pPr>
      <w:r>
        <w:rPr>
          <w:noProof/>
        </w:rPr>
        <w:drawing>
          <wp:inline distT="0" distB="0" distL="0" distR="0">
            <wp:extent cx="5491480" cy="3305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11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Select you </w:t>
      </w:r>
      <w:proofErr w:type="spellStart"/>
      <w:r>
        <w:t>respository</w:t>
      </w:r>
      <w:proofErr w:type="spellEnd"/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939155" cy="500570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12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Choose Azure Repos Git, you team project, repository, and branch.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Choose Azure Web App for ASP.NET.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  <w:ind w:right="84"/>
        <w:jc w:val="right"/>
      </w:pPr>
      <w:r>
        <w:rPr>
          <w:noProof/>
        </w:rPr>
        <w:lastRenderedPageBreak/>
        <w:drawing>
          <wp:inline distT="0" distB="0" distL="0" distR="0">
            <wp:extent cx="5891530" cy="430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12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In Azure Subscription click Manage 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Now you will have to create a managed connection i.e. service principle. You can do this from DevOps portal.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This connection is necessary to have </w:t>
      </w:r>
      <w:proofErr w:type="spellStart"/>
      <w:r>
        <w:t>appropiate</w:t>
      </w:r>
      <w:proofErr w:type="spellEnd"/>
      <w:r>
        <w:t xml:space="preserve"> right for the build template.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In the template set the connection to the correct Azure Subscription and choose the correct app service i.e. a function app you create earlier (lab 6). </w:t>
      </w:r>
    </w:p>
    <w:p w:rsidR="00ED6E72" w:rsidRDefault="00ED6E72" w:rsidP="00ED6E72">
      <w:pPr>
        <w:numPr>
          <w:ilvl w:val="0"/>
          <w:numId w:val="34"/>
        </w:numPr>
        <w:spacing w:after="118" w:line="247" w:lineRule="auto"/>
        <w:ind w:hanging="360"/>
      </w:pPr>
      <w:r>
        <w:t xml:space="preserve">In the Build solution step – MS Build Arguments paste the following: </w:t>
      </w:r>
    </w:p>
    <w:p w:rsidR="00ED6E72" w:rsidRPr="00883836" w:rsidRDefault="00ED6E72" w:rsidP="00883836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883836">
        <w:rPr>
          <w:rFonts w:ascii="Courier New" w:hAnsi="Courier New" w:cs="Courier New"/>
          <w:sz w:val="18"/>
          <w:szCs w:val="18"/>
        </w:rPr>
        <w:t>/</w:t>
      </w:r>
      <w:proofErr w:type="spellStart"/>
      <w:proofErr w:type="gramStart"/>
      <w:r w:rsidRPr="00883836">
        <w:rPr>
          <w:rFonts w:ascii="Courier New" w:hAnsi="Courier New" w:cs="Courier New"/>
          <w:sz w:val="18"/>
          <w:szCs w:val="18"/>
        </w:rPr>
        <w:t>p:DeployOnBuild</w:t>
      </w:r>
      <w:proofErr w:type="spellEnd"/>
      <w:proofErr w:type="gramEnd"/>
      <w:r w:rsidRPr="00883836">
        <w:rPr>
          <w:rFonts w:ascii="Courier New" w:hAnsi="Courier New" w:cs="Courier New"/>
          <w:sz w:val="18"/>
          <w:szCs w:val="18"/>
        </w:rPr>
        <w:t>=true /</w:t>
      </w:r>
      <w:proofErr w:type="spellStart"/>
      <w:r w:rsidRPr="00883836">
        <w:rPr>
          <w:rFonts w:ascii="Courier New" w:hAnsi="Courier New" w:cs="Courier New"/>
          <w:sz w:val="18"/>
          <w:szCs w:val="18"/>
        </w:rPr>
        <w:t>p:WebPublishMethod</w:t>
      </w:r>
      <w:proofErr w:type="spellEnd"/>
      <w:r w:rsidRPr="00883836">
        <w:rPr>
          <w:rFonts w:ascii="Courier New" w:hAnsi="Courier New" w:cs="Courier New"/>
          <w:sz w:val="18"/>
          <w:szCs w:val="18"/>
        </w:rPr>
        <w:t>=Package /</w:t>
      </w:r>
      <w:proofErr w:type="spellStart"/>
      <w:r w:rsidRPr="00883836">
        <w:rPr>
          <w:rFonts w:ascii="Courier New" w:hAnsi="Courier New" w:cs="Courier New"/>
          <w:sz w:val="18"/>
          <w:szCs w:val="18"/>
        </w:rPr>
        <w:t>p:PackageAsSingleFile</w:t>
      </w:r>
      <w:proofErr w:type="spellEnd"/>
      <w:r w:rsidRPr="00883836">
        <w:rPr>
          <w:rFonts w:ascii="Courier New" w:hAnsi="Courier New" w:cs="Courier New"/>
          <w:sz w:val="18"/>
          <w:szCs w:val="18"/>
        </w:rPr>
        <w:t xml:space="preserve">=true </w:t>
      </w:r>
    </w:p>
    <w:p w:rsidR="00ED6E72" w:rsidRPr="00883836" w:rsidRDefault="00ED6E72" w:rsidP="00883836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883836">
        <w:rPr>
          <w:rFonts w:ascii="Courier New" w:hAnsi="Courier New" w:cs="Courier New"/>
          <w:sz w:val="18"/>
          <w:szCs w:val="18"/>
        </w:rPr>
        <w:t>/</w:t>
      </w:r>
      <w:proofErr w:type="spellStart"/>
      <w:proofErr w:type="gramStart"/>
      <w:r w:rsidRPr="00883836">
        <w:rPr>
          <w:rFonts w:ascii="Courier New" w:hAnsi="Courier New" w:cs="Courier New"/>
          <w:sz w:val="18"/>
          <w:szCs w:val="18"/>
        </w:rPr>
        <w:t>p:SkipInvalidConfigurations</w:t>
      </w:r>
      <w:proofErr w:type="spellEnd"/>
      <w:proofErr w:type="gramEnd"/>
      <w:r w:rsidRPr="00883836">
        <w:rPr>
          <w:rFonts w:ascii="Courier New" w:hAnsi="Courier New" w:cs="Courier New"/>
          <w:sz w:val="18"/>
          <w:szCs w:val="18"/>
        </w:rPr>
        <w:t xml:space="preserve">=true </w:t>
      </w:r>
    </w:p>
    <w:p w:rsidR="00ED6E72" w:rsidRPr="00883836" w:rsidRDefault="00ED6E72" w:rsidP="00883836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883836">
        <w:rPr>
          <w:rFonts w:ascii="Courier New" w:hAnsi="Courier New" w:cs="Courier New"/>
          <w:sz w:val="18"/>
          <w:szCs w:val="18"/>
        </w:rPr>
        <w:t>/</w:t>
      </w:r>
      <w:proofErr w:type="gramStart"/>
      <w:r w:rsidRPr="00883836">
        <w:rPr>
          <w:rFonts w:ascii="Courier New" w:hAnsi="Courier New" w:cs="Courier New"/>
          <w:sz w:val="18"/>
          <w:szCs w:val="18"/>
        </w:rPr>
        <w:t>p:DesktopBuildPackageLocation</w:t>
      </w:r>
      <w:proofErr w:type="gramEnd"/>
      <w:r w:rsidRPr="00883836">
        <w:rPr>
          <w:rFonts w:ascii="Courier New" w:hAnsi="Courier New" w:cs="Courier New"/>
          <w:sz w:val="18"/>
          <w:szCs w:val="18"/>
        </w:rPr>
        <w:t xml:space="preserve">="$(build.artifactstagingdirectory)\WebApp.zip" </w:t>
      </w:r>
    </w:p>
    <w:p w:rsidR="00ED6E72" w:rsidRPr="00883836" w:rsidRDefault="00ED6E72" w:rsidP="00883836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883836">
        <w:rPr>
          <w:rFonts w:ascii="Courier New" w:hAnsi="Courier New" w:cs="Courier New"/>
          <w:sz w:val="18"/>
          <w:szCs w:val="18"/>
        </w:rPr>
        <w:t>/</w:t>
      </w:r>
      <w:proofErr w:type="spellStart"/>
      <w:proofErr w:type="gramStart"/>
      <w:r w:rsidRPr="00883836">
        <w:rPr>
          <w:rFonts w:ascii="Courier New" w:hAnsi="Courier New" w:cs="Courier New"/>
          <w:sz w:val="18"/>
          <w:szCs w:val="18"/>
        </w:rPr>
        <w:t>p:DeployIisAppPath</w:t>
      </w:r>
      <w:proofErr w:type="spellEnd"/>
      <w:proofErr w:type="gramEnd"/>
      <w:r w:rsidRPr="00883836">
        <w:rPr>
          <w:rFonts w:ascii="Courier New" w:hAnsi="Courier New" w:cs="Courier New"/>
          <w:sz w:val="18"/>
          <w:szCs w:val="18"/>
        </w:rPr>
        <w:t xml:space="preserve">="Default Web Site" </w:t>
      </w:r>
    </w:p>
    <w:p w:rsidR="00ED6E72" w:rsidRDefault="00ED6E72" w:rsidP="00883836">
      <w:pPr>
        <w:spacing w:after="12" w:line="256" w:lineRule="auto"/>
      </w:pPr>
    </w:p>
    <w:p w:rsidR="00ED6E72" w:rsidRDefault="00ED6E72" w:rsidP="00ED6E72">
      <w:pPr>
        <w:numPr>
          <w:ilvl w:val="0"/>
          <w:numId w:val="34"/>
        </w:numPr>
        <w:spacing w:after="115" w:line="247" w:lineRule="auto"/>
        <w:ind w:hanging="360"/>
      </w:pPr>
      <w:r>
        <w:t xml:space="preserve">In the Test Assemblies – Test files paste the following: </w:t>
      </w:r>
    </w:p>
    <w:p w:rsidR="00ED6E72" w:rsidRPr="00883836" w:rsidRDefault="00ED6E72" w:rsidP="00883836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r w:rsidRPr="00883836">
        <w:rPr>
          <w:rFonts w:ascii="Courier New" w:hAnsi="Courier New" w:cs="Courier New"/>
          <w:sz w:val="18"/>
          <w:szCs w:val="18"/>
        </w:rPr>
        <w:t>**\$(</w:t>
      </w:r>
      <w:proofErr w:type="spellStart"/>
      <w:r w:rsidRPr="00883836">
        <w:rPr>
          <w:rFonts w:ascii="Courier New" w:hAnsi="Courier New" w:cs="Courier New"/>
          <w:sz w:val="18"/>
          <w:szCs w:val="18"/>
        </w:rPr>
        <w:t>BuildConfiguration</w:t>
      </w:r>
      <w:proofErr w:type="spellEnd"/>
      <w:r w:rsidRPr="00883836">
        <w:rPr>
          <w:rFonts w:ascii="Courier New" w:hAnsi="Courier New" w:cs="Courier New"/>
          <w:sz w:val="18"/>
          <w:szCs w:val="18"/>
        </w:rPr>
        <w:t xml:space="preserve">)\*test*.dll </w:t>
      </w:r>
    </w:p>
    <w:p w:rsidR="00ED6E72" w:rsidRPr="00883836" w:rsidRDefault="00ED6E72" w:rsidP="00883836">
      <w:pPr>
        <w:shd w:val="clear" w:color="auto" w:fill="D9D9D9" w:themeFill="background1" w:themeFillShade="D9"/>
        <w:spacing w:after="0" w:line="256" w:lineRule="auto"/>
        <w:rPr>
          <w:rFonts w:ascii="Courier New" w:hAnsi="Courier New" w:cs="Courier New"/>
          <w:sz w:val="18"/>
          <w:szCs w:val="18"/>
        </w:rPr>
      </w:pPr>
      <w:proofErr w:type="gramStart"/>
      <w:r w:rsidRPr="00883836">
        <w:rPr>
          <w:rFonts w:ascii="Courier New" w:hAnsi="Courier New" w:cs="Courier New"/>
          <w:sz w:val="18"/>
          <w:szCs w:val="18"/>
        </w:rPr>
        <w:t>!*</w:t>
      </w:r>
      <w:proofErr w:type="gramEnd"/>
      <w:r w:rsidRPr="00883836">
        <w:rPr>
          <w:rFonts w:ascii="Courier New" w:hAnsi="Courier New" w:cs="Courier New"/>
          <w:sz w:val="18"/>
          <w:szCs w:val="18"/>
        </w:rPr>
        <w:t xml:space="preserve">*\obj\** </w:t>
      </w:r>
    </w:p>
    <w:p w:rsidR="00883836" w:rsidRPr="00883836" w:rsidRDefault="00883836" w:rsidP="00883836"/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Click Save and Queue. The build template will now execute.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Click the build </w:t>
      </w:r>
      <w:proofErr w:type="spellStart"/>
      <w:r>
        <w:t>tlink</w:t>
      </w:r>
      <w:proofErr w:type="spellEnd"/>
      <w:r>
        <w:t xml:space="preserve"> hat will appear. </w:t>
      </w:r>
    </w:p>
    <w:p w:rsidR="00ED6E72" w:rsidRDefault="00ED6E72" w:rsidP="00ED6E72">
      <w:pPr>
        <w:numPr>
          <w:ilvl w:val="0"/>
          <w:numId w:val="34"/>
        </w:numPr>
        <w:spacing w:after="15" w:line="247" w:lineRule="auto"/>
        <w:ind w:hanging="360"/>
      </w:pPr>
      <w:r>
        <w:t xml:space="preserve">A new pane will appear where you can follow the build process. </w:t>
      </w:r>
    </w:p>
    <w:p w:rsidR="00ED6E72" w:rsidRDefault="00ED6E72" w:rsidP="00ED6E72">
      <w:pPr>
        <w:spacing w:after="0" w:line="256" w:lineRule="auto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39155" cy="7959090"/>
                <wp:effectExtent l="0" t="0" r="4445" b="3810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9155" cy="7959090"/>
                          <a:chOff x="0" y="0"/>
                          <a:chExt cx="59391" cy="79592"/>
                        </a:xfrm>
                      </wpg:grpSpPr>
                      <pic:pic xmlns:pic="http://schemas.openxmlformats.org/drawingml/2006/picture">
                        <pic:nvPicPr>
                          <pic:cNvPr id="22" name="Picture 3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" cy="410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30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159"/>
                            <a:ext cx="59391" cy="37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C1FBD0" id="Group 21" o:spid="_x0000_s1026" style="width:467.65pt;height:626.7pt;mso-position-horizontal-relative:char;mso-position-vertical-relative:line" coordsize="59391,795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qCG+huLq4t433TW+3zF&#10;wfl3DI578elT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DRSN900AR28Ut5JLtmEaoQMbM9vrU/8AZs//AD9D&#10;/v1/9em6N965/wB8fyrT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quqX39m6bd3ezzPIiaXZnG7&#10;AJxntVq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48" o:spid="_x0000_s1027" type="#_x0000_t75" style="position:absolute;width:59340;height:4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">
                  <v:imagedata r:id="rId30" o:title=""/>
                </v:shape>
                <v:shape id="Picture 3050" o:spid="_x0000_s1028" type="#_x0000_t75" style="position:absolute;top:42159;width:59391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">
                  <v:imagedata r:id="rId31" o:title=""/>
                </v:shape>
                <w10:anchorlock/>
              </v:group>
            </w:pict>
          </mc:Fallback>
        </mc:AlternateContent>
      </w:r>
    </w:p>
    <w:p w:rsidR="00ED6E72" w:rsidRDefault="00ED6E72" w:rsidP="00ED6E72">
      <w:pPr>
        <w:numPr>
          <w:ilvl w:val="0"/>
          <w:numId w:val="34"/>
        </w:numPr>
        <w:spacing w:after="63" w:line="247" w:lineRule="auto"/>
        <w:ind w:hanging="360"/>
      </w:pPr>
      <w:r>
        <w:lastRenderedPageBreak/>
        <w:t xml:space="preserve">Once the build is complete you will get an email. </w:t>
      </w:r>
    </w:p>
    <w:p w:rsidR="00ED6E72" w:rsidRDefault="00ED6E72" w:rsidP="00ED6E72">
      <w:pPr>
        <w:spacing w:after="115" w:line="256" w:lineRule="auto"/>
        <w:jc w:val="right"/>
      </w:pPr>
      <w:r>
        <w:rPr>
          <w:noProof/>
        </w:rPr>
        <w:drawing>
          <wp:inline distT="0" distB="0" distL="0" distR="0">
            <wp:extent cx="5939155" cy="423418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83836" w:rsidRDefault="00883836">
      <w:pPr>
        <w:rPr>
          <w:rFonts w:eastAsiaTheme="majorEastAsia" w:cstheme="minorHAnsi"/>
          <w:b/>
          <w:color w:val="0099CC"/>
          <w:sz w:val="48"/>
          <w:szCs w:val="48"/>
        </w:rPr>
      </w:pPr>
      <w:r>
        <w:br w:type="page"/>
      </w:r>
    </w:p>
    <w:p w:rsidR="00ED6E72" w:rsidRDefault="00ED6E72" w:rsidP="00ED6E72">
      <w:pPr>
        <w:pStyle w:val="Heading1"/>
        <w:ind w:left="-5"/>
      </w:pPr>
      <w:bookmarkStart w:id="9" w:name="_Toc4618979"/>
      <w:r>
        <w:lastRenderedPageBreak/>
        <w:t>Step 6 - Create and execute a release template</w:t>
      </w:r>
      <w:bookmarkEnd w:id="9"/>
      <w:r>
        <w:t xml:space="preserve">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ind w:left="-5"/>
      </w:pPr>
      <w:r>
        <w:t xml:space="preserve">In the final step of this lab we will build a release template based on our build (step 5) and execute it. </w:t>
      </w:r>
    </w:p>
    <w:p w:rsidR="00ED6E72" w:rsidRDefault="00ED6E72" w:rsidP="00ED6E72">
      <w:pPr>
        <w:spacing w:after="11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In the </w:t>
      </w:r>
      <w:proofErr w:type="gramStart"/>
      <w:r>
        <w:t>left hand</w:t>
      </w:r>
      <w:proofErr w:type="gramEnd"/>
      <w:r>
        <w:t xml:space="preserve"> pane select release pipeline.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Click New release pipeline.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Choose Azure App Service deployment. </w:t>
      </w:r>
    </w:p>
    <w:p w:rsidR="00ED6E72" w:rsidRDefault="00ED6E72" w:rsidP="00ED6E72">
      <w:pPr>
        <w:spacing w:after="0" w:line="256" w:lineRule="auto"/>
        <w:ind w:right="293"/>
        <w:jc w:val="right"/>
      </w:pPr>
      <w:r>
        <w:rPr>
          <w:noProof/>
        </w:rPr>
        <w:drawing>
          <wp:inline distT="0" distB="0" distL="0" distR="0">
            <wp:extent cx="5757359" cy="2143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4" b="3088"/>
                    <a:stretch/>
                  </pic:blipFill>
                  <pic:spPr bwMode="auto">
                    <a:xfrm>
                      <a:off x="0" y="0"/>
                      <a:ext cx="5758180" cy="21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spacing w:after="10" w:line="256" w:lineRule="auto"/>
      </w:pPr>
      <w:r>
        <w:t xml:space="preserve">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Click </w:t>
      </w:r>
      <w:r>
        <w:rPr>
          <w:b/>
        </w:rPr>
        <w:t>Apply</w:t>
      </w:r>
      <w:r>
        <w:t xml:space="preserve">.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Click Add artifact, which is the build from step 5.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  <w:jc w:val="right"/>
      </w:pPr>
      <w:r>
        <w:rPr>
          <w:noProof/>
        </w:rPr>
        <w:drawing>
          <wp:inline distT="0" distB="0" distL="0" distR="0">
            <wp:extent cx="5939155" cy="345313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lastRenderedPageBreak/>
        <w:t xml:space="preserve">Click </w:t>
      </w:r>
      <w:r>
        <w:rPr>
          <w:b/>
        </w:rPr>
        <w:t>Add</w:t>
      </w:r>
      <w:r>
        <w:t xml:space="preserve">.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Go to stage 1 and select Deploy Azure App Service Task.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Set the parameters to correct Azure Subscription.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Set the correct App Type and App Service Name. </w:t>
      </w:r>
    </w:p>
    <w:p w:rsidR="00ED6E72" w:rsidRDefault="00ED6E72" w:rsidP="00ED6E72">
      <w:pPr>
        <w:spacing w:after="0" w:line="256" w:lineRule="auto"/>
        <w:ind w:right="1373"/>
        <w:jc w:val="right"/>
      </w:pPr>
      <w:r>
        <w:rPr>
          <w:noProof/>
        </w:rPr>
        <w:drawing>
          <wp:inline distT="0" distB="0" distL="0" distR="0">
            <wp:extent cx="5072380" cy="3419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Create a release. </w:t>
      </w:r>
    </w:p>
    <w:p w:rsidR="00ED6E72" w:rsidRDefault="00ED6E72" w:rsidP="00ED6E72">
      <w:pPr>
        <w:numPr>
          <w:ilvl w:val="0"/>
          <w:numId w:val="36"/>
        </w:numPr>
        <w:spacing w:after="15" w:line="247" w:lineRule="auto"/>
        <w:ind w:hanging="360"/>
      </w:pPr>
      <w:r>
        <w:t xml:space="preserve">Observe the release progress. </w:t>
      </w:r>
    </w:p>
    <w:p w:rsidR="00ED6E72" w:rsidRDefault="00ED6E72" w:rsidP="00ED6E72">
      <w:pPr>
        <w:spacing w:after="0" w:line="256" w:lineRule="auto"/>
      </w:pPr>
      <w:r>
        <w:t xml:space="preserve"> </w:t>
      </w:r>
    </w:p>
    <w:p w:rsidR="00ED6E72" w:rsidRDefault="00ED6E72" w:rsidP="00ED6E72">
      <w:pPr>
        <w:spacing w:after="0" w:line="256" w:lineRule="auto"/>
        <w:jc w:val="right"/>
      </w:pPr>
      <w:r>
        <w:rPr>
          <w:noProof/>
        </w:rPr>
        <w:drawing>
          <wp:inline distT="0" distB="0" distL="0" distR="0">
            <wp:extent cx="594360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ED6E72" w:rsidSect="008E2F88">
      <w:footerReference w:type="default" r:id="rId37"/>
      <w:headerReference w:type="firs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1D38" w:rsidRDefault="003D1D38" w:rsidP="003A33C4">
      <w:pPr>
        <w:spacing w:after="0" w:line="240" w:lineRule="auto"/>
      </w:pPr>
      <w:r>
        <w:separator/>
      </w:r>
    </w:p>
  </w:endnote>
  <w:endnote w:type="continuationSeparator" w:id="0">
    <w:p w:rsidR="003D1D38" w:rsidRDefault="003D1D38" w:rsidP="003A3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86968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6E72" w:rsidRDefault="00ED6E72" w:rsidP="00F07233">
        <w:pPr>
          <w:pStyle w:val="Footer"/>
          <w:ind w:firstLine="2880"/>
          <w:jc w:val="center"/>
        </w:pPr>
        <w:r>
          <w:rPr>
            <w:noProof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rPr>
            <w:noProof/>
          </w:rPr>
          <w:fldChar w:fldCharType="end"/>
        </w:r>
        <w:r>
          <w:rPr>
            <w:noProof/>
          </w:rPr>
          <w:tab/>
        </w:r>
        <w:r>
          <w:rPr>
            <w:noProof/>
          </w:rPr>
          <w:drawing>
            <wp:inline distT="0" distB="0" distL="0" distR="0" wp14:anchorId="005550F9" wp14:editId="64102038">
              <wp:extent cx="720000" cy="345600"/>
              <wp:effectExtent l="0" t="0" r="4445" b="0"/>
              <wp:docPr id="10" name="Picture 10" descr="A close up of a sign&#10;&#10;Description generated with high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GIBC_Logo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0000" cy="345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  <w:p w:rsidR="00ED6E72" w:rsidRDefault="00ED6E72" w:rsidP="00F07233">
    <w:pPr>
      <w:pStyle w:val="Footer"/>
      <w:tabs>
        <w:tab w:val="clear" w:pos="4680"/>
        <w:tab w:val="clear" w:pos="9360"/>
        <w:tab w:val="left" w:pos="181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1D38" w:rsidRDefault="003D1D38" w:rsidP="003A33C4">
      <w:pPr>
        <w:spacing w:after="0" w:line="240" w:lineRule="auto"/>
      </w:pPr>
      <w:r>
        <w:separator/>
      </w:r>
    </w:p>
  </w:footnote>
  <w:footnote w:type="continuationSeparator" w:id="0">
    <w:p w:rsidR="003D1D38" w:rsidRDefault="003D1D38" w:rsidP="003A3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6E72" w:rsidRDefault="00ED6E72">
    <w:pPr>
      <w:pStyle w:val="Header"/>
    </w:pPr>
  </w:p>
  <w:p w:rsidR="00ED6E72" w:rsidRDefault="00ED6E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19EA"/>
    <w:multiLevelType w:val="hybridMultilevel"/>
    <w:tmpl w:val="CFA0D0B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C12"/>
    <w:multiLevelType w:val="hybridMultilevel"/>
    <w:tmpl w:val="BB788008"/>
    <w:lvl w:ilvl="0" w:tplc="401AAE9C">
      <w:start w:val="23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4487A8A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A19E99CC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EFC2DEA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C068FC4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DF4666C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B8FE907E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A12B61C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C5D05506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D3A23D4"/>
    <w:multiLevelType w:val="hybridMultilevel"/>
    <w:tmpl w:val="5D4C7FAE"/>
    <w:lvl w:ilvl="0" w:tplc="C2CCA610">
      <w:start w:val="27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15CA358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E7E86B44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6F6045CE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51BE564C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646879A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BD9CACA0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AEADC04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3C20E874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11D37B2F"/>
    <w:multiLevelType w:val="hybridMultilevel"/>
    <w:tmpl w:val="215063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D76C7"/>
    <w:multiLevelType w:val="hybridMultilevel"/>
    <w:tmpl w:val="ACC6A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57C4"/>
    <w:multiLevelType w:val="hybridMultilevel"/>
    <w:tmpl w:val="C4AA4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E2C1C"/>
    <w:multiLevelType w:val="hybridMultilevel"/>
    <w:tmpl w:val="C09E04E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9530E"/>
    <w:multiLevelType w:val="hybridMultilevel"/>
    <w:tmpl w:val="D9042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D44FE"/>
    <w:multiLevelType w:val="hybridMultilevel"/>
    <w:tmpl w:val="116A7C46"/>
    <w:lvl w:ilvl="0" w:tplc="1ABAA622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376956E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392461EC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914432A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7CAB29A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71FA0804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0CA3C3A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0920CE6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EF4705A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2D9D11AD"/>
    <w:multiLevelType w:val="hybridMultilevel"/>
    <w:tmpl w:val="9D7C0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7535C"/>
    <w:multiLevelType w:val="hybridMultilevel"/>
    <w:tmpl w:val="7B70E2B2"/>
    <w:lvl w:ilvl="0" w:tplc="6B9CB374">
      <w:start w:val="1"/>
      <w:numFmt w:val="bullet"/>
      <w:lvlText w:val="•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01889BE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EA0A42BA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5F5CE36A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83C2EAC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B307C9C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DD4863E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578E46E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8E7831DC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356E792C"/>
    <w:multiLevelType w:val="hybridMultilevel"/>
    <w:tmpl w:val="BC5A816A"/>
    <w:lvl w:ilvl="0" w:tplc="6910154C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74415B6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59400DC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759C71BE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5CA6F38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A6CAE3E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1B468A2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FE04690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870F5F8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35C63D25"/>
    <w:multiLevelType w:val="hybridMultilevel"/>
    <w:tmpl w:val="ACC6A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B4C9E"/>
    <w:multiLevelType w:val="hybridMultilevel"/>
    <w:tmpl w:val="BA3AB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5966CC"/>
    <w:multiLevelType w:val="hybridMultilevel"/>
    <w:tmpl w:val="B90ED9DC"/>
    <w:lvl w:ilvl="0" w:tplc="7E6C7D98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3127EE2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42E8150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E3AC01E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0AA86A8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42ECE60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5F6A0A8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C6AAFBC0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75A148E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390A0051"/>
    <w:multiLevelType w:val="hybridMultilevel"/>
    <w:tmpl w:val="9DB23ABC"/>
    <w:lvl w:ilvl="0" w:tplc="9626D328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1D42C510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8BDCE844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5C061A6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99D89064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6E48972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3F0879C6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11E1F6A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A4F4AA6C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46F20201"/>
    <w:multiLevelType w:val="hybridMultilevel"/>
    <w:tmpl w:val="4AE8FDA2"/>
    <w:lvl w:ilvl="0" w:tplc="BD4491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554401"/>
    <w:multiLevelType w:val="hybridMultilevel"/>
    <w:tmpl w:val="CC241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5B7BEB"/>
    <w:multiLevelType w:val="hybridMultilevel"/>
    <w:tmpl w:val="986029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94F09"/>
    <w:multiLevelType w:val="hybridMultilevel"/>
    <w:tmpl w:val="ACC6A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51FC8"/>
    <w:multiLevelType w:val="hybridMultilevel"/>
    <w:tmpl w:val="EF7E6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B15A3"/>
    <w:multiLevelType w:val="hybridMultilevel"/>
    <w:tmpl w:val="AA5E610A"/>
    <w:lvl w:ilvl="0" w:tplc="49D01908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D7A674C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CBEC4C6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657E162E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4120BA22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48D2044E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E44C5B0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7B66FCA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B8016C6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2" w15:restartNumberingAfterBreak="0">
    <w:nsid w:val="67D5291E"/>
    <w:multiLevelType w:val="hybridMultilevel"/>
    <w:tmpl w:val="3A08D8AA"/>
    <w:lvl w:ilvl="0" w:tplc="6C84A094">
      <w:start w:val="25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E221014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F6E0112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7F7E7980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B6521A0C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8DF6AE04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D5E7D92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C7AE2E0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0905D22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3" w15:restartNumberingAfterBreak="0">
    <w:nsid w:val="6A726808"/>
    <w:multiLevelType w:val="hybridMultilevel"/>
    <w:tmpl w:val="9514C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3D132A"/>
    <w:multiLevelType w:val="hybridMultilevel"/>
    <w:tmpl w:val="51CA2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272EEA"/>
    <w:multiLevelType w:val="hybridMultilevel"/>
    <w:tmpl w:val="FECEC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C0121C"/>
    <w:multiLevelType w:val="hybridMultilevel"/>
    <w:tmpl w:val="EAD8260E"/>
    <w:lvl w:ilvl="0" w:tplc="2DB4C104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65087F2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DBF8635A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3B475DE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389629DE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7CCC1CBC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A9B06168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44FAB108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F320328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75C55969"/>
    <w:multiLevelType w:val="hybridMultilevel"/>
    <w:tmpl w:val="B96AB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9"/>
  </w:num>
  <w:num w:numId="4">
    <w:abstractNumId w:val="27"/>
  </w:num>
  <w:num w:numId="5">
    <w:abstractNumId w:val="7"/>
  </w:num>
  <w:num w:numId="6">
    <w:abstractNumId w:val="4"/>
  </w:num>
  <w:num w:numId="7">
    <w:abstractNumId w:val="12"/>
  </w:num>
  <w:num w:numId="8">
    <w:abstractNumId w:val="19"/>
  </w:num>
  <w:num w:numId="9">
    <w:abstractNumId w:val="16"/>
  </w:num>
  <w:num w:numId="10">
    <w:abstractNumId w:val="17"/>
  </w:num>
  <w:num w:numId="11">
    <w:abstractNumId w:val="13"/>
  </w:num>
  <w:num w:numId="12">
    <w:abstractNumId w:val="24"/>
  </w:num>
  <w:num w:numId="13">
    <w:abstractNumId w:val="18"/>
  </w:num>
  <w:num w:numId="14">
    <w:abstractNumId w:val="5"/>
  </w:num>
  <w:num w:numId="15">
    <w:abstractNumId w:val="20"/>
  </w:num>
  <w:num w:numId="16">
    <w:abstractNumId w:val="25"/>
  </w:num>
  <w:num w:numId="17">
    <w:abstractNumId w:val="10"/>
  </w:num>
  <w:num w:numId="18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8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1"/>
    <w:lvlOverride w:ilvl="0">
      <w:startOverride w:val="2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</w:num>
  <w:num w:numId="26">
    <w:abstractNumId w:val="2"/>
    <w:lvlOverride w:ilvl="0">
      <w:startOverride w:val="2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</w:num>
  <w:num w:numId="30">
    <w:abstractNumId w:val="22"/>
    <w:lvlOverride w:ilvl="0">
      <w:startOverride w:val="2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E72"/>
    <w:rsid w:val="0000783B"/>
    <w:rsid w:val="000142DF"/>
    <w:rsid w:val="00053706"/>
    <w:rsid w:val="000554A8"/>
    <w:rsid w:val="000D527C"/>
    <w:rsid w:val="000E3B98"/>
    <w:rsid w:val="000F189D"/>
    <w:rsid w:val="000F2A7A"/>
    <w:rsid w:val="001456D5"/>
    <w:rsid w:val="0015101E"/>
    <w:rsid w:val="00155BC6"/>
    <w:rsid w:val="00185A6D"/>
    <w:rsid w:val="001A5FDA"/>
    <w:rsid w:val="001B72AF"/>
    <w:rsid w:val="001D3A5F"/>
    <w:rsid w:val="002011C9"/>
    <w:rsid w:val="00210152"/>
    <w:rsid w:val="00224D33"/>
    <w:rsid w:val="002438E6"/>
    <w:rsid w:val="002469EC"/>
    <w:rsid w:val="00250EBD"/>
    <w:rsid w:val="002637C1"/>
    <w:rsid w:val="00264018"/>
    <w:rsid w:val="0027092F"/>
    <w:rsid w:val="00275469"/>
    <w:rsid w:val="002807CD"/>
    <w:rsid w:val="002C4914"/>
    <w:rsid w:val="00312B1A"/>
    <w:rsid w:val="00312D0F"/>
    <w:rsid w:val="00337F94"/>
    <w:rsid w:val="003A33C4"/>
    <w:rsid w:val="003B6155"/>
    <w:rsid w:val="003D1D38"/>
    <w:rsid w:val="003D4285"/>
    <w:rsid w:val="0040536A"/>
    <w:rsid w:val="0047090D"/>
    <w:rsid w:val="00472566"/>
    <w:rsid w:val="00474E7D"/>
    <w:rsid w:val="004968BC"/>
    <w:rsid w:val="00510E8D"/>
    <w:rsid w:val="00526C99"/>
    <w:rsid w:val="005424B3"/>
    <w:rsid w:val="0056507E"/>
    <w:rsid w:val="00574CAA"/>
    <w:rsid w:val="00582563"/>
    <w:rsid w:val="005C711A"/>
    <w:rsid w:val="005D2D29"/>
    <w:rsid w:val="005E44A3"/>
    <w:rsid w:val="005E6608"/>
    <w:rsid w:val="006179D3"/>
    <w:rsid w:val="00663E07"/>
    <w:rsid w:val="006B5AAD"/>
    <w:rsid w:val="006C22D2"/>
    <w:rsid w:val="00700DD9"/>
    <w:rsid w:val="00732F64"/>
    <w:rsid w:val="00737DA3"/>
    <w:rsid w:val="00750D5C"/>
    <w:rsid w:val="00756806"/>
    <w:rsid w:val="007815DD"/>
    <w:rsid w:val="007F41FF"/>
    <w:rsid w:val="00836E59"/>
    <w:rsid w:val="00846E89"/>
    <w:rsid w:val="00863983"/>
    <w:rsid w:val="00883836"/>
    <w:rsid w:val="008A13F2"/>
    <w:rsid w:val="008B0B2A"/>
    <w:rsid w:val="008B1E1B"/>
    <w:rsid w:val="008C37AA"/>
    <w:rsid w:val="008D7244"/>
    <w:rsid w:val="008E2F88"/>
    <w:rsid w:val="00913A67"/>
    <w:rsid w:val="00966EC1"/>
    <w:rsid w:val="00970A70"/>
    <w:rsid w:val="00972063"/>
    <w:rsid w:val="009C0DE6"/>
    <w:rsid w:val="009C3E36"/>
    <w:rsid w:val="009D6626"/>
    <w:rsid w:val="009E7090"/>
    <w:rsid w:val="00A06943"/>
    <w:rsid w:val="00A261E9"/>
    <w:rsid w:val="00A47C68"/>
    <w:rsid w:val="00A50BD3"/>
    <w:rsid w:val="00A653EE"/>
    <w:rsid w:val="00A818BB"/>
    <w:rsid w:val="00A92F85"/>
    <w:rsid w:val="00AA2FFF"/>
    <w:rsid w:val="00AA5C83"/>
    <w:rsid w:val="00AC05D4"/>
    <w:rsid w:val="00AE01BD"/>
    <w:rsid w:val="00AE0BDF"/>
    <w:rsid w:val="00AF18E5"/>
    <w:rsid w:val="00B00AC3"/>
    <w:rsid w:val="00B21782"/>
    <w:rsid w:val="00B22B6B"/>
    <w:rsid w:val="00B51EA5"/>
    <w:rsid w:val="00B53D24"/>
    <w:rsid w:val="00B65696"/>
    <w:rsid w:val="00BB2984"/>
    <w:rsid w:val="00BE2F0B"/>
    <w:rsid w:val="00BE432C"/>
    <w:rsid w:val="00C027A3"/>
    <w:rsid w:val="00C120E4"/>
    <w:rsid w:val="00C2039A"/>
    <w:rsid w:val="00C24EC0"/>
    <w:rsid w:val="00C40DC1"/>
    <w:rsid w:val="00C42F85"/>
    <w:rsid w:val="00C75104"/>
    <w:rsid w:val="00C76127"/>
    <w:rsid w:val="00C83FD4"/>
    <w:rsid w:val="00CC3E83"/>
    <w:rsid w:val="00CF5D7D"/>
    <w:rsid w:val="00D1079C"/>
    <w:rsid w:val="00D10DFA"/>
    <w:rsid w:val="00D2180D"/>
    <w:rsid w:val="00D673DB"/>
    <w:rsid w:val="00D731E7"/>
    <w:rsid w:val="00DA2A22"/>
    <w:rsid w:val="00DA3DFF"/>
    <w:rsid w:val="00DE4CB8"/>
    <w:rsid w:val="00E10E20"/>
    <w:rsid w:val="00E255C9"/>
    <w:rsid w:val="00E4283E"/>
    <w:rsid w:val="00E70D6B"/>
    <w:rsid w:val="00EC2EBC"/>
    <w:rsid w:val="00EC4FD2"/>
    <w:rsid w:val="00EC69D6"/>
    <w:rsid w:val="00ED6E72"/>
    <w:rsid w:val="00EE2C6A"/>
    <w:rsid w:val="00F07233"/>
    <w:rsid w:val="00F17083"/>
    <w:rsid w:val="00F32C31"/>
    <w:rsid w:val="00F43F58"/>
    <w:rsid w:val="00F873F8"/>
    <w:rsid w:val="00F973CC"/>
    <w:rsid w:val="00FB4780"/>
    <w:rsid w:val="00FF35F3"/>
    <w:rsid w:val="00FF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CF7A9"/>
  <w15:chartTrackingRefBased/>
  <w15:docId w15:val="{9A81C3A7-FAA3-4FCA-BB12-5A1986C88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1E7"/>
    <w:pPr>
      <w:keepNext/>
      <w:keepLines/>
      <w:pBdr>
        <w:bottom w:val="single" w:sz="4" w:space="1" w:color="auto"/>
      </w:pBdr>
      <w:spacing w:after="240"/>
      <w:outlineLvl w:val="0"/>
    </w:pPr>
    <w:rPr>
      <w:rFonts w:eastAsiaTheme="majorEastAsia" w:cstheme="minorHAnsi"/>
      <w:b/>
      <w:color w:val="0099CC"/>
      <w:sz w:val="48"/>
      <w:szCs w:val="4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731E7"/>
    <w:pPr>
      <w:pBdr>
        <w:bottom w:val="none" w:sz="0" w:space="0" w:color="auto"/>
      </w:pBdr>
      <w:outlineLvl w:val="1"/>
    </w:pPr>
    <w:rPr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3F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1E7"/>
    <w:rPr>
      <w:rFonts w:eastAsiaTheme="majorEastAsia" w:cstheme="minorHAnsi"/>
      <w:b/>
      <w:color w:val="0099CC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731E7"/>
    <w:rPr>
      <w:rFonts w:eastAsiaTheme="majorEastAsia" w:cstheme="minorHAnsi"/>
      <w:b/>
      <w:color w:val="0099CC"/>
      <w:sz w:val="40"/>
      <w:szCs w:val="40"/>
    </w:rPr>
  </w:style>
  <w:style w:type="paragraph" w:styleId="NoSpacing">
    <w:name w:val="No Spacing"/>
    <w:uiPriority w:val="1"/>
    <w:qFormat/>
    <w:rsid w:val="00C83FD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C83F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rsid w:val="00C83FD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3FD4"/>
    <w:pPr>
      <w:suppressAutoHyphens/>
      <w:spacing w:after="120" w:line="240" w:lineRule="auto"/>
      <w:ind w:left="720"/>
      <w:contextualSpacing/>
    </w:pPr>
    <w:rPr>
      <w:rFonts w:ascii="Calibri" w:eastAsia="Times New Roman" w:hAnsi="Calibri" w:cs="Times New Roman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50BD3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3A3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33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3C4"/>
  </w:style>
  <w:style w:type="paragraph" w:styleId="Footer">
    <w:name w:val="footer"/>
    <w:basedOn w:val="Normal"/>
    <w:link w:val="FooterChar"/>
    <w:uiPriority w:val="99"/>
    <w:unhideWhenUsed/>
    <w:rsid w:val="003A33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3C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53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53EE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A653EE"/>
  </w:style>
  <w:style w:type="character" w:customStyle="1" w:styleId="pln">
    <w:name w:val="pln"/>
    <w:basedOn w:val="DefaultParagraphFont"/>
    <w:rsid w:val="00A653EE"/>
  </w:style>
  <w:style w:type="character" w:customStyle="1" w:styleId="str">
    <w:name w:val="str"/>
    <w:basedOn w:val="DefaultParagraphFont"/>
    <w:rsid w:val="00A653EE"/>
  </w:style>
  <w:style w:type="character" w:customStyle="1" w:styleId="lit">
    <w:name w:val="lit"/>
    <w:basedOn w:val="DefaultParagraphFont"/>
    <w:rsid w:val="00A653EE"/>
  </w:style>
  <w:style w:type="character" w:customStyle="1" w:styleId="mtk1">
    <w:name w:val="mtk1"/>
    <w:basedOn w:val="DefaultParagraphFont"/>
    <w:rsid w:val="00AF18E5"/>
  </w:style>
  <w:style w:type="character" w:customStyle="1" w:styleId="mtk20">
    <w:name w:val="mtk20"/>
    <w:basedOn w:val="DefaultParagraphFont"/>
    <w:rsid w:val="00AF18E5"/>
  </w:style>
  <w:style w:type="character" w:customStyle="1" w:styleId="mtk5">
    <w:name w:val="mtk5"/>
    <w:basedOn w:val="DefaultParagraphFont"/>
    <w:rsid w:val="00AF18E5"/>
  </w:style>
  <w:style w:type="character" w:customStyle="1" w:styleId="mtk7">
    <w:name w:val="mtk7"/>
    <w:basedOn w:val="DefaultParagraphFont"/>
    <w:rsid w:val="00AF18E5"/>
  </w:style>
  <w:style w:type="paragraph" w:styleId="Quote">
    <w:name w:val="Quote"/>
    <w:basedOn w:val="Normal"/>
    <w:next w:val="Normal"/>
    <w:link w:val="QuoteChar"/>
    <w:uiPriority w:val="29"/>
    <w:qFormat/>
    <w:rsid w:val="00F1708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7083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4709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9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731E7"/>
    <w:pPr>
      <w:pBdr>
        <w:bottom w:val="none" w:sz="0" w:space="0" w:color="auto"/>
      </w:pBdr>
      <w:spacing w:before="240" w:after="0"/>
      <w:outlineLvl w:val="9"/>
    </w:pPr>
    <w:rPr>
      <w:rFonts w:cstheme="majorBidi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731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31E7"/>
    <w:pPr>
      <w:spacing w:after="100"/>
      <w:ind w:left="220"/>
    </w:pPr>
  </w:style>
  <w:style w:type="paragraph" w:customStyle="1" w:styleId="msonormal0">
    <w:name w:val="msonormal"/>
    <w:basedOn w:val="Normal"/>
    <w:rsid w:val="00ED6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en-NZ"/>
    </w:rPr>
  </w:style>
  <w:style w:type="table" w:customStyle="1" w:styleId="TableGrid0">
    <w:name w:val="TableGrid"/>
    <w:rsid w:val="00ED6E72"/>
    <w:pPr>
      <w:spacing w:after="0" w:line="240" w:lineRule="auto"/>
    </w:pPr>
    <w:rPr>
      <w:rFonts w:eastAsiaTheme="minorEastAsia"/>
      <w:lang w:val="en-NZ" w:eastAsia="en-NZ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ED6E7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5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5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hyperlink" Target="http://localhost:7071/api/ConvertWindSpeedToBeaufort" TargetMode="External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hyperlink" Target="https://azure.microsoft.com/en-us/services/devops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zure.microsoft.com/en-us/services/devops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hyperlink" Target="https://azure.microsoft.com/en-us/services/devops/" TargetMode="External"/><Relationship Id="rId19" Type="http://schemas.openxmlformats.org/officeDocument/2006/relationships/hyperlink" Target="http://localhost:7071/api/ConvertWindSpeedToBeaufort" TargetMode="External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n-us/services/devops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gner.silveira\Downloads\GIBC%20Lab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C3599-0211-4A14-BB3C-D8FCB695B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GIBC Lab Template.dotx</Template>
  <TotalTime>31</TotalTime>
  <Pages>30</Pages>
  <Words>3650</Words>
  <Characters>20807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 Silveira</dc:creator>
  <cp:keywords/>
  <dc:description/>
  <cp:lastModifiedBy>Wagner Silveira</cp:lastModifiedBy>
  <cp:revision>1</cp:revision>
  <dcterms:created xsi:type="dcterms:W3CDTF">2019-03-27T09:11:00Z</dcterms:created>
  <dcterms:modified xsi:type="dcterms:W3CDTF">2019-03-27T09:42:00Z</dcterms:modified>
</cp:coreProperties>
</file>